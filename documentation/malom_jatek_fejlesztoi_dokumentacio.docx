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F44DBE" w:rsidRDefault="00BC1D68">
      <w:pPr>
        <w:rPr>
          <w:noProof/>
        </w:rPr>
      </w:pPr>
      <w:r w:rsidRPr="00F44DBE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F44DBE" w:rsidRDefault="00BC1D68">
      <w:pPr>
        <w:rPr>
          <w:noProof/>
        </w:rPr>
      </w:pPr>
    </w:p>
    <w:p w14:paraId="4938E186" w14:textId="77777777" w:rsidR="00BC1D68" w:rsidRPr="00F44DBE" w:rsidRDefault="00BC1D68">
      <w:pPr>
        <w:rPr>
          <w:noProof/>
        </w:rPr>
      </w:pPr>
    </w:p>
    <w:p w14:paraId="34A3D9D1" w14:textId="77777777" w:rsidR="00BC1D68" w:rsidRPr="00F44DBE" w:rsidRDefault="00BC1D68">
      <w:pPr>
        <w:rPr>
          <w:noProof/>
        </w:rPr>
      </w:pPr>
    </w:p>
    <w:p w14:paraId="39AC054F" w14:textId="77777777" w:rsidR="00BC1D68" w:rsidRPr="00F44DBE" w:rsidRDefault="00BC1D68">
      <w:pPr>
        <w:rPr>
          <w:noProof/>
        </w:rPr>
      </w:pPr>
    </w:p>
    <w:p w14:paraId="10C2DB3F" w14:textId="5FCCBA02" w:rsidR="00026C01" w:rsidRPr="00F44DBE" w:rsidRDefault="00552449" w:rsidP="00396DFE">
      <w:pPr>
        <w:jc w:val="center"/>
        <w:rPr>
          <w:noProof/>
          <w:sz w:val="72"/>
          <w:szCs w:val="72"/>
        </w:rPr>
      </w:pPr>
      <w:r w:rsidRPr="00F44DBE">
        <w:rPr>
          <w:noProof/>
          <w:sz w:val="72"/>
          <w:szCs w:val="72"/>
        </w:rPr>
        <w:t xml:space="preserve">Malom Játék </w:t>
      </w:r>
    </w:p>
    <w:p w14:paraId="06835A01" w14:textId="73B35F1C" w:rsidR="00552449" w:rsidRPr="00F44DBE" w:rsidRDefault="00D7417E" w:rsidP="00396DFE">
      <w:pPr>
        <w:jc w:val="center"/>
        <w:rPr>
          <w:noProof/>
          <w:sz w:val="72"/>
          <w:szCs w:val="72"/>
        </w:rPr>
      </w:pPr>
      <w:r w:rsidRPr="00F44DBE">
        <w:rPr>
          <w:noProof/>
          <w:sz w:val="72"/>
          <w:szCs w:val="72"/>
        </w:rPr>
        <w:t>Fejlesztői</w:t>
      </w:r>
      <w:r w:rsidR="00552449" w:rsidRPr="00F44DBE">
        <w:rPr>
          <w:noProof/>
          <w:sz w:val="72"/>
          <w:szCs w:val="72"/>
        </w:rPr>
        <w:t xml:space="preserve"> </w:t>
      </w:r>
      <w:r w:rsidR="00394139" w:rsidRPr="00F44DBE">
        <w:rPr>
          <w:noProof/>
          <w:sz w:val="72"/>
          <w:szCs w:val="72"/>
        </w:rPr>
        <w:t>D</w:t>
      </w:r>
      <w:r w:rsidR="00552449" w:rsidRPr="00F44DBE">
        <w:rPr>
          <w:noProof/>
          <w:sz w:val="72"/>
          <w:szCs w:val="72"/>
        </w:rPr>
        <w:t>okumentáció</w:t>
      </w:r>
    </w:p>
    <w:p w14:paraId="284A7580" w14:textId="77777777" w:rsidR="00BC1D68" w:rsidRPr="00F44DBE" w:rsidRDefault="00BC1D68">
      <w:pPr>
        <w:rPr>
          <w:noProof/>
          <w:sz w:val="40"/>
          <w:szCs w:val="40"/>
        </w:rPr>
      </w:pPr>
    </w:p>
    <w:p w14:paraId="713017CF" w14:textId="77777777" w:rsidR="00052D99" w:rsidRPr="00F44DBE" w:rsidRDefault="00052D99">
      <w:pPr>
        <w:rPr>
          <w:noProof/>
          <w:sz w:val="40"/>
          <w:szCs w:val="40"/>
        </w:rPr>
      </w:pPr>
    </w:p>
    <w:p w14:paraId="64433A74" w14:textId="77777777" w:rsidR="00FE1B31" w:rsidRPr="00F44DBE" w:rsidRDefault="00FE1B31">
      <w:pPr>
        <w:rPr>
          <w:noProof/>
          <w:sz w:val="40"/>
          <w:szCs w:val="40"/>
        </w:rPr>
      </w:pPr>
    </w:p>
    <w:p w14:paraId="457A45B0" w14:textId="77777777" w:rsidR="00FE1B31" w:rsidRPr="00F44DBE" w:rsidRDefault="00FE1B31">
      <w:pPr>
        <w:rPr>
          <w:noProof/>
          <w:sz w:val="40"/>
          <w:szCs w:val="40"/>
        </w:rPr>
      </w:pPr>
    </w:p>
    <w:p w14:paraId="597CF5FA" w14:textId="6EEA2C9A" w:rsidR="00BC1D68" w:rsidRPr="00F44DBE" w:rsidRDefault="00BB7261" w:rsidP="00BB7261">
      <w:pPr>
        <w:jc w:val="center"/>
        <w:rPr>
          <w:noProof/>
          <w:sz w:val="32"/>
          <w:szCs w:val="32"/>
        </w:rPr>
      </w:pPr>
      <w:r w:rsidRPr="00F44DBE">
        <w:rPr>
          <w:noProof/>
          <w:sz w:val="40"/>
          <w:szCs w:val="40"/>
        </w:rPr>
        <w:t xml:space="preserve">Hoki Attila, </w:t>
      </w:r>
      <w:r w:rsidR="00825E79" w:rsidRPr="00F44DBE">
        <w:rPr>
          <w:noProof/>
          <w:sz w:val="32"/>
          <w:szCs w:val="32"/>
        </w:rPr>
        <w:t>F2XVKV</w:t>
      </w:r>
    </w:p>
    <w:p w14:paraId="2FC005EA" w14:textId="1FF11D1B" w:rsidR="00BB7261" w:rsidRPr="00F44DBE" w:rsidRDefault="00BB7261" w:rsidP="00BB7261">
      <w:pPr>
        <w:jc w:val="center"/>
        <w:rPr>
          <w:noProof/>
          <w:sz w:val="40"/>
          <w:szCs w:val="40"/>
        </w:rPr>
      </w:pPr>
      <w:r w:rsidRPr="00F44DBE">
        <w:rPr>
          <w:noProof/>
          <w:sz w:val="40"/>
          <w:szCs w:val="40"/>
        </w:rPr>
        <w:t xml:space="preserve">Koltai Armand, </w:t>
      </w:r>
      <w:r w:rsidR="00502FA9" w:rsidRPr="00F44DBE">
        <w:rPr>
          <w:noProof/>
          <w:sz w:val="32"/>
          <w:szCs w:val="32"/>
        </w:rPr>
        <w:t>GYBASN</w:t>
      </w:r>
    </w:p>
    <w:p w14:paraId="06D4E0C8" w14:textId="5F914B07" w:rsidR="00BB7261" w:rsidRPr="00F44DBE" w:rsidRDefault="00BB7261" w:rsidP="00BB7261">
      <w:pPr>
        <w:jc w:val="center"/>
        <w:rPr>
          <w:noProof/>
          <w:sz w:val="40"/>
          <w:szCs w:val="40"/>
        </w:rPr>
      </w:pPr>
      <w:r w:rsidRPr="00F44DBE">
        <w:rPr>
          <w:noProof/>
          <w:sz w:val="40"/>
          <w:szCs w:val="40"/>
        </w:rPr>
        <w:t xml:space="preserve">Kovács Márk, </w:t>
      </w:r>
      <w:r w:rsidRPr="00F44DBE">
        <w:rPr>
          <w:noProof/>
          <w:sz w:val="32"/>
          <w:szCs w:val="32"/>
        </w:rPr>
        <w:t>B2TN3S</w:t>
      </w:r>
    </w:p>
    <w:p w14:paraId="68F2B569" w14:textId="5A62E1A1" w:rsidR="00052D99" w:rsidRPr="00F44DBE" w:rsidRDefault="00BB7261" w:rsidP="00C7439F">
      <w:pPr>
        <w:jc w:val="center"/>
        <w:rPr>
          <w:noProof/>
          <w:sz w:val="40"/>
          <w:szCs w:val="40"/>
        </w:rPr>
      </w:pPr>
      <w:r w:rsidRPr="00F44DBE">
        <w:rPr>
          <w:noProof/>
          <w:sz w:val="40"/>
          <w:szCs w:val="40"/>
        </w:rPr>
        <w:t xml:space="preserve">Orsós János, </w:t>
      </w:r>
      <w:r w:rsidRPr="00F44DBE">
        <w:rPr>
          <w:noProof/>
          <w:sz w:val="32"/>
          <w:szCs w:val="32"/>
        </w:rPr>
        <w:t>CEKWOT</w:t>
      </w:r>
    </w:p>
    <w:p w14:paraId="34E4D841" w14:textId="77777777" w:rsidR="00052D99" w:rsidRPr="00F44DBE" w:rsidRDefault="00052D99" w:rsidP="00BC1D68">
      <w:pPr>
        <w:jc w:val="center"/>
        <w:rPr>
          <w:noProof/>
          <w:sz w:val="32"/>
          <w:szCs w:val="32"/>
        </w:rPr>
      </w:pPr>
    </w:p>
    <w:p w14:paraId="4CB4340E" w14:textId="77777777" w:rsidR="00C7439F" w:rsidRPr="00F44DBE" w:rsidRDefault="00C7439F" w:rsidP="00BC1D68">
      <w:pPr>
        <w:jc w:val="center"/>
        <w:rPr>
          <w:noProof/>
          <w:sz w:val="32"/>
          <w:szCs w:val="32"/>
        </w:rPr>
      </w:pPr>
    </w:p>
    <w:p w14:paraId="39D517F7" w14:textId="77777777" w:rsidR="00C7439F" w:rsidRPr="00F44DBE" w:rsidRDefault="00C7439F" w:rsidP="00BC1D68">
      <w:pPr>
        <w:jc w:val="center"/>
        <w:rPr>
          <w:noProof/>
          <w:sz w:val="32"/>
          <w:szCs w:val="32"/>
        </w:rPr>
      </w:pPr>
    </w:p>
    <w:p w14:paraId="366FD998" w14:textId="6AF46E5D" w:rsidR="00B94BD0" w:rsidRPr="00F44DBE" w:rsidRDefault="00B94BD0" w:rsidP="00BC1D68">
      <w:pPr>
        <w:jc w:val="center"/>
        <w:rPr>
          <w:noProof/>
          <w:sz w:val="32"/>
          <w:szCs w:val="32"/>
        </w:rPr>
      </w:pPr>
      <w:r w:rsidRPr="00F44DBE">
        <w:rPr>
          <w:noProof/>
          <w:sz w:val="32"/>
          <w:szCs w:val="32"/>
        </w:rPr>
        <w:t>Mérnökinformatikus BSc.</w:t>
      </w:r>
    </w:p>
    <w:p w14:paraId="750BC747" w14:textId="6304C86F" w:rsidR="00B94BD0" w:rsidRPr="00F44DBE" w:rsidRDefault="00B94BD0" w:rsidP="00BC1D68">
      <w:pPr>
        <w:jc w:val="center"/>
        <w:rPr>
          <w:noProof/>
          <w:sz w:val="32"/>
          <w:szCs w:val="32"/>
        </w:rPr>
      </w:pPr>
      <w:r w:rsidRPr="00F44DBE">
        <w:rPr>
          <w:noProof/>
          <w:sz w:val="32"/>
          <w:szCs w:val="32"/>
        </w:rPr>
        <w:t>Ötödik félév</w:t>
      </w:r>
    </w:p>
    <w:p w14:paraId="45B9F1D3" w14:textId="77777777" w:rsidR="00C7439F" w:rsidRPr="00F44DBE" w:rsidRDefault="00C7439F" w:rsidP="00BC1D68">
      <w:pPr>
        <w:jc w:val="center"/>
        <w:rPr>
          <w:noProof/>
          <w:sz w:val="32"/>
          <w:szCs w:val="32"/>
        </w:rPr>
      </w:pPr>
    </w:p>
    <w:p w14:paraId="55AFDF02" w14:textId="77777777" w:rsidR="00FE1B31" w:rsidRPr="00F44DBE" w:rsidRDefault="00FE1B31" w:rsidP="00BC1D68">
      <w:pPr>
        <w:jc w:val="center"/>
        <w:rPr>
          <w:noProof/>
          <w:sz w:val="32"/>
          <w:szCs w:val="32"/>
        </w:rPr>
      </w:pPr>
    </w:p>
    <w:p w14:paraId="7546BF2A" w14:textId="0EDBFC7C" w:rsidR="00A37CA0" w:rsidRPr="00F44DBE" w:rsidRDefault="00A37CA0" w:rsidP="00BC1D68">
      <w:pPr>
        <w:jc w:val="center"/>
        <w:rPr>
          <w:noProof/>
          <w:sz w:val="32"/>
          <w:szCs w:val="32"/>
        </w:rPr>
      </w:pPr>
      <w:r w:rsidRPr="00F44DBE">
        <w:rPr>
          <w:noProof/>
          <w:sz w:val="32"/>
          <w:szCs w:val="32"/>
        </w:rPr>
        <w:t>Mesterséges Intelligencia Alapjai, N-LA0</w:t>
      </w:r>
      <w:r w:rsidR="001D01DE" w:rsidRPr="00F44DBE">
        <w:rPr>
          <w:noProof/>
          <w:sz w:val="32"/>
          <w:szCs w:val="32"/>
        </w:rPr>
        <w:t>3</w:t>
      </w:r>
    </w:p>
    <w:p w14:paraId="3385D43F" w14:textId="1E17879E" w:rsidR="002C627B" w:rsidRPr="00F44DBE" w:rsidRDefault="002C627B" w:rsidP="00BC1D68">
      <w:pPr>
        <w:jc w:val="center"/>
        <w:rPr>
          <w:noProof/>
          <w:sz w:val="32"/>
          <w:szCs w:val="32"/>
        </w:rPr>
      </w:pPr>
      <w:r w:rsidRPr="00F44DBE">
        <w:rPr>
          <w:noProof/>
          <w:sz w:val="32"/>
          <w:szCs w:val="32"/>
        </w:rPr>
        <w:t>Haladó Programozás, N-LA05</w:t>
      </w:r>
    </w:p>
    <w:p w14:paraId="1CD3F687" w14:textId="5452EFB2" w:rsidR="00FE1B31" w:rsidRPr="00F44DBE" w:rsidRDefault="00660AD9" w:rsidP="00C935A1">
      <w:pPr>
        <w:jc w:val="center"/>
        <w:rPr>
          <w:noProof/>
          <w:sz w:val="32"/>
          <w:szCs w:val="28"/>
        </w:rPr>
      </w:pPr>
      <w:r w:rsidRPr="00F44DBE">
        <w:rPr>
          <w:noProof/>
          <w:sz w:val="32"/>
          <w:szCs w:val="28"/>
        </w:rPr>
        <w:t>Szoftvertechnológia</w:t>
      </w:r>
      <w:r w:rsidR="00D9562C" w:rsidRPr="00F44DBE">
        <w:rPr>
          <w:noProof/>
          <w:sz w:val="32"/>
          <w:szCs w:val="28"/>
        </w:rPr>
        <w:t>, N-LA02</w:t>
      </w:r>
    </w:p>
    <w:p w14:paraId="158EEB72" w14:textId="77777777" w:rsidR="00C935A1" w:rsidRPr="00F44DBE" w:rsidRDefault="00C935A1" w:rsidP="00C935A1">
      <w:pPr>
        <w:jc w:val="center"/>
        <w:rPr>
          <w:noProof/>
          <w:sz w:val="32"/>
          <w:szCs w:val="28"/>
        </w:rPr>
      </w:pPr>
    </w:p>
    <w:p w14:paraId="278E3A2E" w14:textId="77777777" w:rsidR="00C935A1" w:rsidRPr="00F44DBE" w:rsidRDefault="00C935A1" w:rsidP="00C935A1">
      <w:pPr>
        <w:jc w:val="center"/>
        <w:rPr>
          <w:noProof/>
          <w:sz w:val="32"/>
          <w:szCs w:val="28"/>
        </w:rPr>
      </w:pPr>
    </w:p>
    <w:p w14:paraId="38783E72" w14:textId="77777777" w:rsidR="00C935A1" w:rsidRPr="00F44DBE" w:rsidRDefault="00C935A1" w:rsidP="00C935A1">
      <w:pPr>
        <w:jc w:val="center"/>
        <w:rPr>
          <w:noProof/>
          <w:sz w:val="32"/>
          <w:szCs w:val="28"/>
        </w:rPr>
      </w:pPr>
    </w:p>
    <w:p w14:paraId="484BD79C" w14:textId="7D9BBC7A" w:rsidR="00BC1D68" w:rsidRPr="00F44DBE" w:rsidRDefault="00BC1D68" w:rsidP="00F744D4">
      <w:pPr>
        <w:jc w:val="center"/>
        <w:rPr>
          <w:noProof/>
          <w:sz w:val="32"/>
          <w:szCs w:val="32"/>
        </w:rPr>
      </w:pPr>
      <w:r w:rsidRPr="00F44DBE">
        <w:rPr>
          <w:noProof/>
          <w:sz w:val="32"/>
          <w:szCs w:val="32"/>
        </w:rPr>
        <w:t>202</w:t>
      </w:r>
      <w:r w:rsidR="00202C6E" w:rsidRPr="00F44DBE">
        <w:rPr>
          <w:noProof/>
          <w:sz w:val="32"/>
          <w:szCs w:val="32"/>
        </w:rPr>
        <w:t>4</w:t>
      </w:r>
    </w:p>
    <w:bookmarkStart w:id="0" w:name="_Toc183455434" w:displacedByCustomXml="next"/>
    <w:sdt>
      <w:sdtPr>
        <w:rPr>
          <w:b w:val="0"/>
          <w:noProof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A0362D" w14:textId="15425165" w:rsidR="00844C21" w:rsidRPr="00F44DBE" w:rsidRDefault="00844C21" w:rsidP="001768EC">
          <w:pPr>
            <w:pStyle w:val="szdcmsortartalomjegyzk"/>
            <w:tabs>
              <w:tab w:val="center" w:pos="4393"/>
            </w:tabs>
            <w:rPr>
              <w:noProof/>
            </w:rPr>
          </w:pPr>
          <w:r w:rsidRPr="00F44DBE">
            <w:rPr>
              <w:noProof/>
            </w:rPr>
            <w:t>Tartalomjegyzék</w:t>
          </w:r>
          <w:bookmarkEnd w:id="0"/>
          <w:r w:rsidR="001768EC" w:rsidRPr="00F44DBE">
            <w:rPr>
              <w:noProof/>
            </w:rPr>
            <w:tab/>
          </w:r>
        </w:p>
        <w:p w14:paraId="66CBB629" w14:textId="23D685E3" w:rsidR="001F04BB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F44DBE">
            <w:rPr>
              <w:noProof/>
            </w:rPr>
            <w:fldChar w:fldCharType="begin"/>
          </w:r>
          <w:r w:rsidRPr="00F44DBE">
            <w:rPr>
              <w:noProof/>
            </w:rPr>
            <w:instrText xml:space="preserve"> TOC \o "1-3" \h \z \u </w:instrText>
          </w:r>
          <w:r w:rsidRPr="00F44DBE">
            <w:rPr>
              <w:noProof/>
            </w:rPr>
            <w:fldChar w:fldCharType="separate"/>
          </w:r>
          <w:hyperlink w:anchor="_Toc183455434" w:history="1">
            <w:r w:rsidR="001F04BB" w:rsidRPr="00AC1767">
              <w:rPr>
                <w:rStyle w:val="Hiperhivatkozs"/>
                <w:noProof/>
              </w:rPr>
              <w:t>Tartalomjegyzék</w:t>
            </w:r>
            <w:r w:rsidR="001F04BB">
              <w:rPr>
                <w:noProof/>
                <w:webHidden/>
              </w:rPr>
              <w:tab/>
            </w:r>
            <w:r w:rsidR="001F04BB">
              <w:rPr>
                <w:noProof/>
                <w:webHidden/>
              </w:rPr>
              <w:fldChar w:fldCharType="begin"/>
            </w:r>
            <w:r w:rsidR="001F04BB">
              <w:rPr>
                <w:noProof/>
                <w:webHidden/>
              </w:rPr>
              <w:instrText xml:space="preserve"> PAGEREF _Toc183455434 \h </w:instrText>
            </w:r>
            <w:r w:rsidR="001F04BB">
              <w:rPr>
                <w:noProof/>
                <w:webHidden/>
              </w:rPr>
            </w:r>
            <w:r w:rsidR="001F04BB">
              <w:rPr>
                <w:noProof/>
                <w:webHidden/>
              </w:rPr>
              <w:fldChar w:fldCharType="separate"/>
            </w:r>
            <w:r w:rsidR="001F04BB">
              <w:rPr>
                <w:noProof/>
                <w:webHidden/>
              </w:rPr>
              <w:t>1</w:t>
            </w:r>
            <w:r w:rsidR="001F04BB">
              <w:rPr>
                <w:noProof/>
                <w:webHidden/>
              </w:rPr>
              <w:fldChar w:fldCharType="end"/>
            </w:r>
          </w:hyperlink>
        </w:p>
        <w:p w14:paraId="3018293F" w14:textId="24798AB3" w:rsidR="001F04BB" w:rsidRDefault="001F04BB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35" w:history="1">
            <w:r w:rsidRPr="00AC176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345F" w14:textId="5E6D6C15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36" w:history="1">
            <w:r w:rsidRPr="00AC1767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FC39" w14:textId="2F8E61AB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37" w:history="1">
            <w:r w:rsidRPr="00AC1767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FD22" w14:textId="0AA316C7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38" w:history="1">
            <w:r w:rsidRPr="00AC1767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E6E0" w14:textId="1DD3A21D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39" w:history="1">
            <w:r w:rsidRPr="00AC1767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9244D" w14:textId="1EF859E4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0" w:history="1">
            <w:r w:rsidRPr="00AC1767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5A70" w14:textId="4E2F7E8A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1" w:history="1">
            <w:r w:rsidRPr="00AC1767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46AEE" w14:textId="520CC820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2" w:history="1">
            <w:r w:rsidRPr="00AC1767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70A33" w14:textId="3F9FDD3E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3" w:history="1">
            <w:r w:rsidRPr="00AC1767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02EB" w14:textId="15E4ED9B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4" w:history="1">
            <w:r w:rsidRPr="00AC1767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DAA5" w14:textId="051F70B0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5" w:history="1">
            <w:r w:rsidRPr="00AC1767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CDA7" w14:textId="277266FB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6" w:history="1">
            <w:r w:rsidRPr="00AC1767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2DC0" w14:textId="604758F9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7" w:history="1">
            <w:r w:rsidRPr="00AC1767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ED6D" w14:textId="509818DC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8" w:history="1">
            <w:r w:rsidRPr="00AC1767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3DCB" w14:textId="38C21C93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49" w:history="1">
            <w:r w:rsidRPr="00AC1767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494B9" w14:textId="61F473E9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0" w:history="1">
            <w:r w:rsidRPr="00AC1767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6055" w14:textId="6255F123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1" w:history="1">
            <w:r w:rsidRPr="00AC1767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A8FE" w14:textId="45CD0CBA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2" w:history="1">
            <w:r w:rsidRPr="00AC1767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0BE3" w14:textId="706C2712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3" w:history="1">
            <w:r w:rsidRPr="00AC1767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E7B8" w14:textId="1F3B9CC3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4" w:history="1">
            <w:r w:rsidRPr="00AC1767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592F" w14:textId="6FBEADF1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5" w:history="1">
            <w:r w:rsidRPr="00AC1767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A23AA" w14:textId="2D165074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6" w:history="1">
            <w:r w:rsidRPr="00AC1767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DE17" w14:textId="2B8F56AB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7" w:history="1">
            <w:r w:rsidRPr="00AC1767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EE12" w14:textId="18CCBBA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8" w:history="1">
            <w:r w:rsidRPr="00AC1767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20F4" w14:textId="04E731F9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59" w:history="1">
            <w:r w:rsidRPr="00AC1767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0E026" w14:textId="62C8131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0" w:history="1">
            <w:r w:rsidRPr="00AC1767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CB6C" w14:textId="52B15DF8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1" w:history="1">
            <w:r w:rsidRPr="00AC1767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FE239" w14:textId="08C23C9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2" w:history="1">
            <w:r w:rsidRPr="00AC1767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8570" w14:textId="6573B449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3" w:history="1">
            <w:r w:rsidRPr="00AC1767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06B6" w14:textId="6B181495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4" w:history="1">
            <w:r w:rsidRPr="00AC1767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 xml:space="preserve">JetBrains </w:t>
            </w:r>
            <w:r w:rsidRPr="00AC1767">
              <w:rPr>
                <w:rStyle w:val="Hiperhivatkozs"/>
                <w:bCs/>
                <w:noProof/>
              </w:rPr>
              <w:t>PyCharm Professional</w:t>
            </w:r>
            <w:r w:rsidRPr="00AC1767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32AF" w14:textId="026206A6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5" w:history="1">
            <w:r w:rsidRPr="00AC1767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30C0" w14:textId="05A91027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6" w:history="1">
            <w:r w:rsidRPr="00AC1767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1309" w14:textId="5133A62E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7" w:history="1">
            <w:r w:rsidRPr="00AC1767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1F94" w14:textId="427A3E48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8" w:history="1">
            <w:r w:rsidRPr="00AC1767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4C68" w14:textId="1F96288E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69" w:history="1">
            <w:r w:rsidRPr="00AC1767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2EAE1" w14:textId="343594BC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0" w:history="1">
            <w:r w:rsidRPr="00AC1767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7CF3" w14:textId="164A061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1" w:history="1">
            <w:r w:rsidRPr="00AC1767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4D7E" w14:textId="22241E04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2" w:history="1">
            <w:r w:rsidRPr="00AC1767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C519" w14:textId="5CF2D248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3" w:history="1">
            <w:r w:rsidRPr="00AC1767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2054" w14:textId="3311DCB6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4" w:history="1">
            <w:r w:rsidRPr="00AC1767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B24F5" w14:textId="04548E93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Style w:val="Hiperhivatkozs"/>
              <w:noProof/>
            </w:rPr>
          </w:pPr>
          <w:hyperlink w:anchor="_Toc183455475" w:history="1">
            <w:r w:rsidRPr="00AC1767">
              <w:rPr>
                <w:rStyle w:val="Hiperhivatkozs"/>
                <w:noProof/>
              </w:rPr>
              <w:t>4.7.4.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Inno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97399" w14:textId="426FA4E1" w:rsidR="001F04BB" w:rsidRPr="001F04BB" w:rsidRDefault="001F04BB" w:rsidP="001F04BB">
          <w:pPr>
            <w:rPr>
              <w:rFonts w:asciiTheme="minorHAnsi" w:hAnsiTheme="minorHAnsi"/>
              <w:i/>
              <w:iCs/>
              <w:noProof/>
              <w:color w:val="0000FF" w:themeColor="hyperlink"/>
              <w:sz w:val="20"/>
              <w:szCs w:val="20"/>
              <w:u w:val="single"/>
            </w:rPr>
          </w:pPr>
          <w:r>
            <w:rPr>
              <w:rStyle w:val="Hiperhivatkozs"/>
              <w:noProof/>
            </w:rPr>
            <w:br w:type="page"/>
          </w:r>
        </w:p>
        <w:p w14:paraId="18A5C12B" w14:textId="4B8EACD5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6" w:history="1">
            <w:r w:rsidRPr="00AC1767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05342" w14:textId="1689485A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7" w:history="1">
            <w:r w:rsidRPr="00AC1767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CD24" w14:textId="134C46E2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8" w:history="1">
            <w:r w:rsidRPr="00AC1767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A078" w14:textId="5CEBA84B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79" w:history="1">
            <w:r w:rsidRPr="00AC1767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CC85" w14:textId="697FBB35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0" w:history="1">
            <w:r w:rsidRPr="00AC1767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FB9C" w14:textId="60B194E8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1" w:history="1">
            <w:r w:rsidRPr="00AC1767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5BBA" w14:textId="050E5D1C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2" w:history="1">
            <w:r w:rsidRPr="00AC1767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Mohó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B00E" w14:textId="34BD6068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3" w:history="1">
            <w:r w:rsidRPr="00AC1767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FFD9" w14:textId="31268098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4" w:history="1">
            <w:r w:rsidRPr="00AC1767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FDD9" w14:textId="463D8859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5" w:history="1">
            <w:r w:rsidRPr="00AC1767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5BC0" w14:textId="70F9EC31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6" w:history="1">
            <w:r w:rsidRPr="00AC1767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C07F" w14:textId="60853D41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7" w:history="1">
            <w:r w:rsidRPr="00AC1767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A99E" w14:textId="4A8EB93F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8" w:history="1">
            <w:r w:rsidRPr="00AC1767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F84C" w14:textId="58993F2A" w:rsidR="001F04BB" w:rsidRDefault="001F04BB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89" w:history="1">
            <w:r w:rsidRPr="00AC1767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47D04" w14:textId="4F80B4B7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0" w:history="1">
            <w:r w:rsidRPr="00AC1767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AA3D" w14:textId="3E6200B1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1" w:history="1">
            <w:r w:rsidRPr="00AC1767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D150" w14:textId="458FFDC6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2" w:history="1">
            <w:r w:rsidRPr="00AC1767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AACD" w14:textId="14C44CB4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3" w:history="1">
            <w:r w:rsidRPr="00AC1767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51E9" w14:textId="647334CE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4" w:history="1">
            <w:r w:rsidRPr="00AC1767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56E0" w14:textId="51D3E6C9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5" w:history="1">
            <w:r w:rsidRPr="00AC1767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9355" w14:textId="3A84CFF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6" w:history="1">
            <w:r w:rsidRPr="00AC1767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1A6A" w14:textId="06F5AA22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7" w:history="1">
            <w:r w:rsidRPr="00AC1767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3C23" w14:textId="3EF50AA2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8" w:history="1">
            <w:r w:rsidRPr="00AC1767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C649" w14:textId="453DA15B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499" w:history="1">
            <w:r w:rsidRPr="00AC1767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A181" w14:textId="27C7B7FF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0" w:history="1">
            <w:r w:rsidRPr="00AC1767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II. 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BA8A" w14:textId="6B4D0244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1" w:history="1">
            <w:r w:rsidRPr="00AC1767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1076" w14:textId="041C32E6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2" w:history="1">
            <w:r w:rsidRPr="00AC1767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II. hipotézisei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278F" w14:textId="65A004E9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3" w:history="1">
            <w:r w:rsidRPr="00AC1767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3E43" w14:textId="02BF8CF3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4" w:history="1">
            <w:r w:rsidRPr="00AC1767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7BB6" w14:textId="42AAE5A6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5" w:history="1">
            <w:r w:rsidRPr="00AC1767">
              <w:rPr>
                <w:rStyle w:val="Hiperhivatkozs"/>
                <w:noProof/>
              </w:rPr>
              <w:t>6.5.7.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DA1F" w14:textId="4653DFAD" w:rsidR="001F04BB" w:rsidRDefault="001F04BB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6" w:history="1">
            <w:r w:rsidRPr="00AC1767">
              <w:rPr>
                <w:rStyle w:val="Hiperhivatkozs"/>
                <w:noProof/>
              </w:rPr>
              <w:t>6.5.8.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AB68" w14:textId="5BC50DA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7" w:history="1">
            <w:r w:rsidRPr="00AC1767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8DF3" w14:textId="66B2C4D5" w:rsidR="001F04BB" w:rsidRDefault="001F04BB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8" w:history="1">
            <w:r w:rsidRPr="00AC1767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C1767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5C98" w14:textId="4FB40F92" w:rsidR="001F04BB" w:rsidRDefault="001F04BB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09" w:history="1">
            <w:r w:rsidRPr="00AC176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31B3" w14:textId="75453FD7" w:rsidR="001F04BB" w:rsidRDefault="001F04BB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10" w:history="1">
            <w:r w:rsidRPr="00AC1767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6AE2" w14:textId="0517CD7F" w:rsidR="001F04BB" w:rsidRDefault="001F04BB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3455511" w:history="1">
            <w:r w:rsidRPr="00AC1767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_Toc183455511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1EDC2530" w:rsidR="00844C21" w:rsidRPr="00F44DBE" w:rsidRDefault="00844C21">
          <w:pPr>
            <w:rPr>
              <w:noProof/>
            </w:rPr>
          </w:pPr>
          <w:r w:rsidRPr="00F44DBE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F44DBE" w:rsidRDefault="002D35FE">
      <w:pPr>
        <w:rPr>
          <w:noProof/>
        </w:rPr>
      </w:pPr>
      <w:r w:rsidRPr="00F44DBE">
        <w:rPr>
          <w:noProof/>
        </w:rPr>
        <w:br w:type="page"/>
      </w:r>
    </w:p>
    <w:p w14:paraId="503FC9D5" w14:textId="1DF25C90" w:rsidR="00F71E1A" w:rsidRPr="00F44DBE" w:rsidRDefault="006F0C3B" w:rsidP="006F0C3B">
      <w:pPr>
        <w:pStyle w:val="szdcmsorszmozatlan"/>
        <w:rPr>
          <w:noProof/>
        </w:rPr>
      </w:pPr>
      <w:bookmarkStart w:id="1" w:name="_Toc183455435"/>
      <w:r w:rsidRPr="00F44DBE">
        <w:rPr>
          <w:noProof/>
        </w:rPr>
        <w:lastRenderedPageBreak/>
        <w:t>Bevezetés</w:t>
      </w:r>
      <w:bookmarkEnd w:id="1"/>
    </w:p>
    <w:p w14:paraId="114E4EBC" w14:textId="0EF7E4E7" w:rsidR="00E429F8" w:rsidRPr="00F44DBE" w:rsidRDefault="00E429F8" w:rsidP="00E429F8">
      <w:pPr>
        <w:pStyle w:val="szdszveg"/>
        <w:rPr>
          <w:noProof/>
        </w:rPr>
      </w:pPr>
      <w:r w:rsidRPr="00F44DBE">
        <w:rPr>
          <w:noProof/>
        </w:rPr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 w:rsidRPr="00F44DBE">
        <w:rPr>
          <w:noProof/>
        </w:rPr>
        <w:t xml:space="preserve">, </w:t>
      </w:r>
      <w:r w:rsidRPr="00F44DBE">
        <w:rPr>
          <w:noProof/>
        </w:rPr>
        <w:t>Koltai Armand</w:t>
      </w:r>
      <w:r w:rsidR="00792623" w:rsidRPr="00F44DBE">
        <w:rPr>
          <w:noProof/>
        </w:rPr>
        <w:t xml:space="preserve">, </w:t>
      </w:r>
      <w:r w:rsidR="00C423E6" w:rsidRPr="00F44DBE">
        <w:rPr>
          <w:noProof/>
        </w:rPr>
        <w:t>Kovács Márk</w:t>
      </w:r>
      <w:r w:rsidRPr="00F44DBE">
        <w:rPr>
          <w:noProof/>
        </w:rPr>
        <w:t xml:space="preserve"> és Orsós János. Mérnökinformatikus BSc. tanulmányaink ötödik félévében, a Mesterséges Intelligencia Alapjai, Haladó Programozás és Szoftvertechnológia tantárgyak keretében dolgozunk a projekten. Célunk egy olyan alkalmazás kifejlesztése,</w:t>
      </w:r>
      <w:r w:rsidR="003B5B60" w:rsidRPr="00F44DBE">
        <w:rPr>
          <w:noProof/>
        </w:rPr>
        <w:t xml:space="preserve"> amely lehetőséget biztosít számunkra programozói készségeink fejlesztésére, mindamellett, </w:t>
      </w:r>
      <w:r w:rsidR="00DF6EB3" w:rsidRPr="00F44DBE">
        <w:rPr>
          <w:noProof/>
        </w:rPr>
        <w:t xml:space="preserve">hogy komplex projektekkel járó menedzsmenti-, és integrációs-, implementációs problémákat is megtanuljunk kezelni és elhárítani, </w:t>
      </w:r>
      <w:r w:rsidR="004D665E" w:rsidRPr="00F44DBE">
        <w:rPr>
          <w:noProof/>
        </w:rPr>
        <w:t>de legfőképp</w:t>
      </w:r>
      <w:r w:rsidR="00DF6EB3" w:rsidRPr="00F44DBE">
        <w:rPr>
          <w:noProof/>
        </w:rPr>
        <w:t xml:space="preserve"> </w:t>
      </w:r>
      <w:r w:rsidR="00C47E75" w:rsidRPr="00F44DBE">
        <w:rPr>
          <w:noProof/>
        </w:rPr>
        <w:t>mindenekelőtt</w:t>
      </w:r>
      <w:r w:rsidR="00DF6EB3" w:rsidRPr="00F44DBE">
        <w:rPr>
          <w:noProof/>
        </w:rPr>
        <w:t xml:space="preserve"> megelőzni.</w:t>
      </w:r>
    </w:p>
    <w:p w14:paraId="042F4FDA" w14:textId="0AC49738" w:rsidR="00E429F8" w:rsidRPr="00F44DBE" w:rsidRDefault="00E429F8" w:rsidP="00E429F8">
      <w:pPr>
        <w:pStyle w:val="szdszveg"/>
        <w:rPr>
          <w:noProof/>
        </w:rPr>
      </w:pPr>
      <w:r w:rsidRPr="00F44DBE">
        <w:rPr>
          <w:noProof/>
        </w:rPr>
        <w:t xml:space="preserve">A projekt során több kihívással is </w:t>
      </w:r>
      <w:r w:rsidR="00C47E75" w:rsidRPr="00F44DBE">
        <w:rPr>
          <w:noProof/>
        </w:rPr>
        <w:t xml:space="preserve">várhatóan </w:t>
      </w:r>
      <w:r w:rsidRPr="00F44DBE">
        <w:rPr>
          <w:noProof/>
        </w:rPr>
        <w:t>szembe</w:t>
      </w:r>
      <w:r w:rsidR="00E113C8" w:rsidRPr="00F44DBE">
        <w:rPr>
          <w:noProof/>
        </w:rPr>
        <w:t xml:space="preserve"> kell majd </w:t>
      </w:r>
      <w:r w:rsidRPr="00F44DBE">
        <w:rPr>
          <w:noProof/>
        </w:rPr>
        <w:t>néz</w:t>
      </w:r>
      <w:r w:rsidR="00E113C8" w:rsidRPr="00F44DBE">
        <w:rPr>
          <w:noProof/>
        </w:rPr>
        <w:t>z</w:t>
      </w:r>
      <w:r w:rsidRPr="00F44DBE">
        <w:rPr>
          <w:noProof/>
        </w:rPr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 w:rsidRPr="00F44DBE">
        <w:rPr>
          <w:noProof/>
        </w:rPr>
        <w:t>M</w:t>
      </w:r>
      <w:r w:rsidR="008C40EE" w:rsidRPr="00F44DBE">
        <w:rPr>
          <w:noProof/>
        </w:rPr>
        <w:t>.</w:t>
      </w:r>
      <w:r w:rsidR="004E57AC" w:rsidRPr="00F44DBE">
        <w:rPr>
          <w:noProof/>
        </w:rPr>
        <w:t>I</w:t>
      </w:r>
      <w:r w:rsidR="008C40EE" w:rsidRPr="00F44DBE">
        <w:rPr>
          <w:noProof/>
        </w:rPr>
        <w:t>.</w:t>
      </w:r>
      <w:r w:rsidRPr="00F44DBE">
        <w:rPr>
          <w:noProof/>
        </w:rPr>
        <w:t>-n</w:t>
      </w:r>
      <w:r w:rsidR="004E57AC" w:rsidRPr="00F44DBE">
        <w:rPr>
          <w:noProof/>
        </w:rPr>
        <w:t>e</w:t>
      </w:r>
      <w:r w:rsidRPr="00F44DBE">
        <w:rPr>
          <w:noProof/>
        </w:rPr>
        <w:t>k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F44DBE" w:rsidRDefault="00E429F8" w:rsidP="00E429F8">
      <w:pPr>
        <w:pStyle w:val="szdszveg"/>
        <w:rPr>
          <w:noProof/>
        </w:rPr>
      </w:pPr>
      <w:r w:rsidRPr="00F44DBE">
        <w:rPr>
          <w:noProof/>
        </w:rPr>
        <w:t>A bevezetőben említett megközelítésünk célja nemcsak a játék megalkotása, hanem a három tantárgy követelményeinek teljesítése is. Ennek érdekében a következő lépéseket tervezzük</w:t>
      </w:r>
      <w:r w:rsidR="005F480C" w:rsidRPr="00F44DBE">
        <w:rPr>
          <w:noProof/>
        </w:rPr>
        <w:t xml:space="preserve"> a fejlesztés mellett elvégezni</w:t>
      </w:r>
      <w:r w:rsidRPr="00F44DBE">
        <w:rPr>
          <w:noProof/>
        </w:rPr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F44DBE" w:rsidRDefault="00E429F8" w:rsidP="00E429F8">
      <w:pPr>
        <w:pStyle w:val="szdszveg"/>
        <w:rPr>
          <w:noProof/>
        </w:rPr>
      </w:pPr>
      <w:r w:rsidRPr="00F44DBE">
        <w:rPr>
          <w:noProof/>
        </w:rPr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F44DBE" w:rsidRDefault="00E429F8" w:rsidP="00E429F8">
      <w:pPr>
        <w:pStyle w:val="szdszveg"/>
        <w:rPr>
          <w:noProof/>
        </w:rPr>
      </w:pPr>
    </w:p>
    <w:p w14:paraId="1FB8AE63" w14:textId="40FDF277" w:rsidR="00946BE9" w:rsidRPr="00F44DBE" w:rsidRDefault="00946BE9" w:rsidP="00946BE9">
      <w:pPr>
        <w:pStyle w:val="szdcmsor1"/>
        <w:rPr>
          <w:noProof/>
        </w:rPr>
      </w:pPr>
      <w:bookmarkStart w:id="2" w:name="_Toc183455436"/>
      <w:r w:rsidRPr="00F44DBE">
        <w:rPr>
          <w:noProof/>
        </w:rPr>
        <w:lastRenderedPageBreak/>
        <w:t>Követelmények</w:t>
      </w:r>
      <w:bookmarkEnd w:id="2"/>
    </w:p>
    <w:p w14:paraId="320A71FA" w14:textId="3AE6684A" w:rsidR="00B50D35" w:rsidRPr="00F44DBE" w:rsidRDefault="00B50D35" w:rsidP="00B50D35">
      <w:pPr>
        <w:pStyle w:val="szdszveg"/>
        <w:rPr>
          <w:noProof/>
        </w:rPr>
      </w:pPr>
      <w:r w:rsidRPr="00F44DBE">
        <w:rPr>
          <w:noProof/>
        </w:rPr>
        <w:t>Grafikus felülettel rendelkező, gépi tanulást alkalmazó rendszer fejlesztése</w:t>
      </w:r>
      <w:r w:rsidR="005960BE" w:rsidRPr="00F44DBE">
        <w:rPr>
          <w:noProof/>
        </w:rPr>
        <w:t xml:space="preserve">, </w:t>
      </w:r>
      <w:r w:rsidRPr="00F44DBE">
        <w:rPr>
          <w:noProof/>
        </w:rPr>
        <w:t>dokumentálása</w:t>
      </w:r>
      <w:r w:rsidR="005960BE" w:rsidRPr="00F44DBE">
        <w:rPr>
          <w:noProof/>
        </w:rPr>
        <w:t xml:space="preserve"> és a szoftver </w:t>
      </w:r>
      <w:r w:rsidRPr="00F44DBE">
        <w:rPr>
          <w:noProof/>
        </w:rPr>
        <w:t>bemutatása a 12.hé</w:t>
      </w:r>
      <w:r w:rsidR="00333609" w:rsidRPr="00F44DBE">
        <w:rPr>
          <w:noProof/>
        </w:rPr>
        <w:t>ten</w:t>
      </w:r>
      <w:r w:rsidRPr="00F44DBE">
        <w:rPr>
          <w:noProof/>
        </w:rPr>
        <w:t xml:space="preserve"> a 2024/2025-1 tanév</w:t>
      </w:r>
      <w:r w:rsidR="008D490E" w:rsidRPr="00F44DBE">
        <w:rPr>
          <w:noProof/>
        </w:rPr>
        <w:t xml:space="preserve"> szorgalmi időszakában</w:t>
      </w:r>
      <w:r w:rsidR="00952563" w:rsidRPr="00F44DBE">
        <w:rPr>
          <w:noProof/>
        </w:rPr>
        <w:t xml:space="preserve"> az alábbi tantárgyak követelményeit szem előtt tartva.</w:t>
      </w:r>
    </w:p>
    <w:p w14:paraId="1D00DAB1" w14:textId="77777777" w:rsidR="00663567" w:rsidRPr="00F44DBE" w:rsidRDefault="00051FFB" w:rsidP="00663567">
      <w:pPr>
        <w:pStyle w:val="szdcmsor2"/>
        <w:rPr>
          <w:noProof/>
        </w:rPr>
      </w:pPr>
      <w:bookmarkStart w:id="3" w:name="_Toc183455437"/>
      <w:r w:rsidRPr="00F44DBE">
        <w:rPr>
          <w:noProof/>
        </w:rPr>
        <w:t xml:space="preserve">Szoftvertechnológia </w:t>
      </w:r>
      <w:r w:rsidR="00441403" w:rsidRPr="00F44DBE">
        <w:rPr>
          <w:noProof/>
        </w:rPr>
        <w:t xml:space="preserve">tárgy </w:t>
      </w:r>
      <w:r w:rsidRPr="00F44DBE">
        <w:rPr>
          <w:noProof/>
        </w:rPr>
        <w:t>követelményei</w:t>
      </w:r>
      <w:bookmarkEnd w:id="3"/>
    </w:p>
    <w:p w14:paraId="7296056F" w14:textId="224714D6" w:rsidR="003E4D8D" w:rsidRPr="00F44DBE" w:rsidRDefault="006F49A7" w:rsidP="00663567">
      <w:pPr>
        <w:pStyle w:val="szdszveg"/>
        <w:rPr>
          <w:noProof/>
        </w:rPr>
      </w:pPr>
      <w:r w:rsidRPr="00F44DBE">
        <w:rPr>
          <w:noProof/>
        </w:rPr>
        <w:t xml:space="preserve">Az </w:t>
      </w:r>
      <w:r w:rsidR="00663567" w:rsidRPr="00F44DBE">
        <w:rPr>
          <w:noProof/>
        </w:rPr>
        <w:t>1.</w:t>
      </w:r>
      <w:r w:rsidRPr="00F44DBE">
        <w:rPr>
          <w:noProof/>
        </w:rPr>
        <w:t xml:space="preserve"> </w:t>
      </w:r>
      <w:r w:rsidR="002D6F6F" w:rsidRPr="00F44DBE">
        <w:rPr>
          <w:noProof/>
        </w:rPr>
        <w:t>számú melléklet tartalmazza a követelménylista eredeti példányát.</w:t>
      </w:r>
    </w:p>
    <w:p w14:paraId="2177F889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Projektterv MS Projektben.</w:t>
      </w:r>
    </w:p>
    <w:p w14:paraId="128658CB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Projekt kockázatok elemzése (halszálka, kockázat értékelés + Pareto, kockázat tervezés (stratégia), SWOT).</w:t>
      </w:r>
    </w:p>
    <w:p w14:paraId="47091FFD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A szoftver által támogatandó tevékenység/funkcionalitás szabad szöveges leírása.</w:t>
      </w:r>
    </w:p>
    <w:p w14:paraId="441D083F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Táblázatos rendszerezés (strukturált szöveg).</w:t>
      </w:r>
    </w:p>
    <w:p w14:paraId="28D242D6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Használati eset diagram.</w:t>
      </w:r>
    </w:p>
    <w:p w14:paraId="255ADF70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Használati esetek részletes szöveges ismertetése.</w:t>
      </w:r>
    </w:p>
    <w:p w14:paraId="2A3AA168" w14:textId="5C6E8836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Aktorok részletes leírása</w:t>
      </w:r>
    </w:p>
    <w:p w14:paraId="264EE4D4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Tevékenység diagramok az egyes használati esetekhez.</w:t>
      </w:r>
    </w:p>
    <w:p w14:paraId="3BAD6EE2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Állapot gép diagramok.</w:t>
      </w:r>
    </w:p>
    <w:p w14:paraId="0783B417" w14:textId="77777777" w:rsidR="00F5028D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Kontextus diagram.</w:t>
      </w:r>
    </w:p>
    <w:p w14:paraId="52396B02" w14:textId="571A1673" w:rsidR="00663567" w:rsidRPr="00F44DBE" w:rsidRDefault="00F5028D" w:rsidP="00F5028D">
      <w:pPr>
        <w:pStyle w:val="szdfelsorols"/>
        <w:rPr>
          <w:noProof/>
        </w:rPr>
      </w:pPr>
      <w:r w:rsidRPr="00F44DBE">
        <w:rPr>
          <w:noProof/>
        </w:rPr>
        <w:t>Szakarchitektúra diagram.</w:t>
      </w:r>
    </w:p>
    <w:p w14:paraId="0F976B7F" w14:textId="37B932F2" w:rsidR="00051FFB" w:rsidRPr="00F44DBE" w:rsidRDefault="00051FFB" w:rsidP="00051FFB">
      <w:pPr>
        <w:pStyle w:val="szdcmsor2"/>
        <w:rPr>
          <w:noProof/>
        </w:rPr>
      </w:pPr>
      <w:bookmarkStart w:id="4" w:name="_Toc183455438"/>
      <w:r w:rsidRPr="00F44DBE">
        <w:rPr>
          <w:noProof/>
        </w:rPr>
        <w:t xml:space="preserve">Mesterséges intelligencia </w:t>
      </w:r>
      <w:r w:rsidR="00441403" w:rsidRPr="00F44DBE">
        <w:rPr>
          <w:noProof/>
        </w:rPr>
        <w:t xml:space="preserve">tárgy </w:t>
      </w:r>
      <w:r w:rsidRPr="00F44DBE">
        <w:rPr>
          <w:noProof/>
        </w:rPr>
        <w:t>követelményei</w:t>
      </w:r>
      <w:bookmarkEnd w:id="4"/>
    </w:p>
    <w:p w14:paraId="1635DF91" w14:textId="44962F44" w:rsidR="005E5000" w:rsidRPr="00F44DBE" w:rsidRDefault="006F49A7" w:rsidP="00475AEB">
      <w:pPr>
        <w:pStyle w:val="szdszveg"/>
        <w:rPr>
          <w:noProof/>
        </w:rPr>
      </w:pPr>
      <w:r w:rsidRPr="00F44DBE">
        <w:rPr>
          <w:noProof/>
        </w:rPr>
        <w:t xml:space="preserve">A </w:t>
      </w:r>
      <w:r w:rsidR="00663567" w:rsidRPr="00F44DBE">
        <w:rPr>
          <w:noProof/>
        </w:rPr>
        <w:t>2.</w:t>
      </w:r>
      <w:r w:rsidRPr="00F44DBE">
        <w:rPr>
          <w:noProof/>
        </w:rPr>
        <w:t xml:space="preserve"> </w:t>
      </w:r>
      <w:r w:rsidR="00F037A0" w:rsidRPr="00F44DBE">
        <w:rPr>
          <w:noProof/>
        </w:rPr>
        <w:t>számú melléklet tartalmazza</w:t>
      </w:r>
      <w:r w:rsidR="002D6F6F" w:rsidRPr="00F44DBE">
        <w:rPr>
          <w:noProof/>
        </w:rPr>
        <w:t xml:space="preserve"> a követelménylista eredeti példányát.</w:t>
      </w:r>
      <w:r w:rsidR="00475AEB" w:rsidRPr="00F44DBE">
        <w:rPr>
          <w:noProof/>
        </w:rPr>
        <w:t xml:space="preserve"> </w:t>
      </w:r>
      <w:r w:rsidR="00D46EAC" w:rsidRPr="00F44DBE">
        <w:rPr>
          <w:noProof/>
        </w:rPr>
        <w:t>A feladat egy mesterséges intelligencia alapú alkalmazás elkészítése egy szabadon választott</w:t>
      </w:r>
      <w:r w:rsidR="00C92F74" w:rsidRPr="00F44DBE">
        <w:rPr>
          <w:noProof/>
        </w:rPr>
        <w:t xml:space="preserve"> </w:t>
      </w:r>
      <w:r w:rsidR="00D46EAC" w:rsidRPr="00F44DBE">
        <w:rPr>
          <w:noProof/>
        </w:rPr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F44DBE" w:rsidRDefault="005E5000" w:rsidP="005E5000">
      <w:pPr>
        <w:pStyle w:val="szdfelsorols"/>
        <w:rPr>
          <w:noProof/>
        </w:rPr>
      </w:pPr>
      <w:r w:rsidRPr="00F44DBE">
        <w:rPr>
          <w:noProof/>
        </w:rPr>
        <w:t>Megfelelő téma</w:t>
      </w:r>
    </w:p>
    <w:p w14:paraId="2AE02AF2" w14:textId="77777777" w:rsidR="005E5000" w:rsidRPr="00F44DBE" w:rsidRDefault="005E5000" w:rsidP="005E5000">
      <w:pPr>
        <w:pStyle w:val="szdfelsorols"/>
        <w:rPr>
          <w:noProof/>
        </w:rPr>
      </w:pPr>
      <w:r w:rsidRPr="00F44DBE">
        <w:rPr>
          <w:noProof/>
        </w:rPr>
        <w:t>Gépi tanulási vagy Mély tanulási megoldás</w:t>
      </w:r>
    </w:p>
    <w:p w14:paraId="74DC3D6F" w14:textId="77777777" w:rsidR="005E5000" w:rsidRPr="00F44DBE" w:rsidRDefault="005E5000" w:rsidP="005E5000">
      <w:pPr>
        <w:pStyle w:val="szdfelsorols"/>
        <w:rPr>
          <w:noProof/>
        </w:rPr>
      </w:pPr>
      <w:r w:rsidRPr="00F44DBE">
        <w:rPr>
          <w:noProof/>
        </w:rPr>
        <w:t>Egyszerűbb felhasználói felület</w:t>
      </w:r>
    </w:p>
    <w:p w14:paraId="5AD56580" w14:textId="0BE2E06F" w:rsidR="005E5000" w:rsidRPr="00F44DBE" w:rsidRDefault="005E5000" w:rsidP="005E5000">
      <w:pPr>
        <w:pStyle w:val="szdfelsorols"/>
        <w:rPr>
          <w:noProof/>
        </w:rPr>
      </w:pPr>
      <w:r w:rsidRPr="00F44DBE">
        <w:rPr>
          <w:noProof/>
        </w:rPr>
        <w:t>GitHub Repository, ahol csapatok minden tagja commit</w:t>
      </w:r>
      <w:r w:rsidR="004854B1" w:rsidRPr="00F44DBE">
        <w:rPr>
          <w:noProof/>
        </w:rPr>
        <w:t>-t</w:t>
      </w:r>
      <w:r w:rsidRPr="00F44DBE">
        <w:rPr>
          <w:noProof/>
        </w:rPr>
        <w:t>elt</w:t>
      </w:r>
    </w:p>
    <w:p w14:paraId="5BC9BED3" w14:textId="77E42C57" w:rsidR="00886152" w:rsidRPr="00F44DBE" w:rsidRDefault="005E5000" w:rsidP="00886152">
      <w:pPr>
        <w:pStyle w:val="szdfelsorols"/>
        <w:rPr>
          <w:noProof/>
        </w:rPr>
      </w:pPr>
      <w:r w:rsidRPr="00F44DBE">
        <w:rPr>
          <w:noProof/>
        </w:rPr>
        <w:t xml:space="preserve">Körülbelül 5 oldalas beszámoló munkájukról </w:t>
      </w:r>
    </w:p>
    <w:p w14:paraId="60CE8458" w14:textId="3307D147" w:rsidR="00051FFB" w:rsidRPr="00F44DBE" w:rsidRDefault="00C91450" w:rsidP="00051FFB">
      <w:pPr>
        <w:pStyle w:val="szdcmsor2"/>
        <w:rPr>
          <w:noProof/>
        </w:rPr>
      </w:pPr>
      <w:bookmarkStart w:id="5" w:name="_Toc183455439"/>
      <w:r w:rsidRPr="00F44DBE">
        <w:rPr>
          <w:noProof/>
        </w:rPr>
        <w:t xml:space="preserve">Haladó programozás </w:t>
      </w:r>
      <w:r w:rsidR="00441403" w:rsidRPr="00F44DBE">
        <w:rPr>
          <w:noProof/>
        </w:rPr>
        <w:t xml:space="preserve">tárgy </w:t>
      </w:r>
      <w:r w:rsidRPr="00F44DBE">
        <w:rPr>
          <w:noProof/>
        </w:rPr>
        <w:t>követelményei</w:t>
      </w:r>
      <w:bookmarkEnd w:id="5"/>
    </w:p>
    <w:p w14:paraId="3C7F9D9A" w14:textId="0C74474A" w:rsidR="00441403" w:rsidRPr="00F44DBE" w:rsidRDefault="00441403" w:rsidP="00E23300">
      <w:pPr>
        <w:pStyle w:val="szdszveg"/>
        <w:rPr>
          <w:noProof/>
        </w:rPr>
      </w:pPr>
      <w:r w:rsidRPr="00F44DBE">
        <w:rPr>
          <w:noProof/>
        </w:rPr>
        <w:t>Mesterséges Intelligencia tárg</w:t>
      </w:r>
      <w:r w:rsidR="00F02CDC" w:rsidRPr="00F44DBE">
        <w:rPr>
          <w:noProof/>
        </w:rPr>
        <w:t>y elvárásaival</w:t>
      </w:r>
      <w:r w:rsidRPr="00F44DBE">
        <w:rPr>
          <w:noProof/>
        </w:rPr>
        <w:t xml:space="preserve"> megegyezik</w:t>
      </w:r>
      <w:r w:rsidR="00F02CDC" w:rsidRPr="00F44DBE">
        <w:rPr>
          <w:noProof/>
        </w:rPr>
        <w:t>.</w:t>
      </w:r>
    </w:p>
    <w:p w14:paraId="2DFD74B3" w14:textId="3EB34B4B" w:rsidR="000B4496" w:rsidRPr="00F44DBE" w:rsidRDefault="000B4496" w:rsidP="000B4496">
      <w:pPr>
        <w:pStyle w:val="szdcmsor2"/>
        <w:jc w:val="both"/>
        <w:rPr>
          <w:noProof/>
        </w:rPr>
      </w:pPr>
      <w:bookmarkStart w:id="6" w:name="_Toc183455440"/>
      <w:r w:rsidRPr="00F44DBE">
        <w:rPr>
          <w:noProof/>
        </w:rPr>
        <w:lastRenderedPageBreak/>
        <w:t>Követelményanalízis</w:t>
      </w:r>
      <w:bookmarkEnd w:id="6"/>
    </w:p>
    <w:p w14:paraId="621E82BB" w14:textId="33C11195" w:rsidR="00DA3EA5" w:rsidRPr="00F44DBE" w:rsidRDefault="00DA3EA5" w:rsidP="00DA3EA5">
      <w:pPr>
        <w:pStyle w:val="szdszveg"/>
        <w:rPr>
          <w:noProof/>
        </w:rPr>
      </w:pPr>
      <w:r w:rsidRPr="00F44DBE">
        <w:rPr>
          <w:noProof/>
        </w:rPr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F44DBE" w:rsidRDefault="00DA3EA5" w:rsidP="00DA3EA5">
      <w:pPr>
        <w:pStyle w:val="szdszveg"/>
        <w:rPr>
          <w:noProof/>
        </w:rPr>
      </w:pPr>
      <w:r w:rsidRPr="00F44DBE">
        <w:rPr>
          <w:noProof/>
        </w:rPr>
        <w:t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Pareto-diagram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F44DBE" w:rsidRDefault="00DA3EA5" w:rsidP="00DA3EA5">
      <w:pPr>
        <w:pStyle w:val="szdszveg"/>
        <w:rPr>
          <w:noProof/>
        </w:rPr>
      </w:pPr>
      <w:r w:rsidRPr="00F44DBE">
        <w:rPr>
          <w:noProof/>
        </w:rPr>
        <w:t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aktorok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F44DBE" w:rsidRDefault="00AC0F8F" w:rsidP="00AC0F8F">
      <w:pPr>
        <w:pStyle w:val="szdszveg"/>
        <w:rPr>
          <w:noProof/>
        </w:rPr>
      </w:pPr>
      <w:r w:rsidRPr="00F44DBE">
        <w:rPr>
          <w:noProof/>
        </w:rPr>
        <w:t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valamint hogy olyan megoldást találjon, amely a gépi tanulási modellek előnyeit maximálisan kihasználja.</w:t>
      </w:r>
    </w:p>
    <w:p w14:paraId="048C2A35" w14:textId="77777777" w:rsidR="00AC0F8F" w:rsidRPr="00F44DBE" w:rsidRDefault="00AC0F8F" w:rsidP="00AC0F8F">
      <w:pPr>
        <w:pStyle w:val="szdszveg"/>
        <w:rPr>
          <w:noProof/>
        </w:rPr>
      </w:pPr>
      <w:r w:rsidRPr="00F44DBE">
        <w:rPr>
          <w:noProof/>
        </w:rPr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F44DBE" w:rsidRDefault="00AC0F8F" w:rsidP="00AC0F8F">
      <w:pPr>
        <w:pStyle w:val="szdszveg"/>
        <w:rPr>
          <w:noProof/>
        </w:rPr>
      </w:pPr>
      <w:r w:rsidRPr="00F44DBE">
        <w:rPr>
          <w:noProof/>
        </w:rPr>
        <w:t xml:space="preserve">A GitHub repository használata nemcsak a csapatmunka hatékonyságát növeli, hanem segíti a projekt nyomon követését és a verziókezelést is. A rendszeres commitok révén a </w:t>
      </w:r>
      <w:r w:rsidRPr="00F44DBE">
        <w:rPr>
          <w:noProof/>
        </w:rPr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F44DBE" w:rsidRDefault="009C6B6B" w:rsidP="009C6B6B">
      <w:pPr>
        <w:pStyle w:val="szdszveg"/>
        <w:rPr>
          <w:noProof/>
        </w:rPr>
      </w:pPr>
      <w:r w:rsidRPr="00F44DBE">
        <w:rPr>
          <w:noProof/>
        </w:rPr>
        <w:t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innovativitásán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F44DBE" w:rsidRDefault="009C6B6B" w:rsidP="009C6B6B">
      <w:pPr>
        <w:pStyle w:val="szdszveg"/>
        <w:rPr>
          <w:noProof/>
        </w:rPr>
      </w:pPr>
      <w:r w:rsidRPr="00F44DBE">
        <w:rPr>
          <w:noProof/>
        </w:rPr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F44DBE" w:rsidRDefault="00AC0F8F" w:rsidP="00DA3EA5">
      <w:pPr>
        <w:pStyle w:val="szdszveg"/>
        <w:rPr>
          <w:noProof/>
        </w:rPr>
      </w:pPr>
    </w:p>
    <w:p w14:paraId="2BD63153" w14:textId="57271095" w:rsidR="00394139" w:rsidRPr="00F44DBE" w:rsidRDefault="001D42A5" w:rsidP="00394139">
      <w:pPr>
        <w:pStyle w:val="szdcmsor1"/>
        <w:rPr>
          <w:noProof/>
        </w:rPr>
      </w:pPr>
      <w:bookmarkStart w:id="7" w:name="_Toc183455441"/>
      <w:r w:rsidRPr="00F44DBE">
        <w:rPr>
          <w:noProof/>
        </w:rPr>
        <w:lastRenderedPageBreak/>
        <w:t>Koncepcióterv</w:t>
      </w:r>
      <w:bookmarkEnd w:id="7"/>
    </w:p>
    <w:p w14:paraId="37DA7066" w14:textId="1F154B95" w:rsidR="00804E59" w:rsidRPr="00F44DBE" w:rsidRDefault="00804E59" w:rsidP="00804E59">
      <w:pPr>
        <w:pStyle w:val="szdszveg"/>
        <w:rPr>
          <w:noProof/>
        </w:rPr>
      </w:pPr>
      <w:r w:rsidRPr="00F44DBE">
        <w:rPr>
          <w:noProof/>
        </w:rPr>
        <w:t>A koncepcióról részletesebben az 5. mellékletben</w:t>
      </w:r>
      <w:r w:rsidR="00EC7C6D" w:rsidRPr="00F44DBE">
        <w:rPr>
          <w:noProof/>
        </w:rPr>
        <w:t xml:space="preserve"> megadott </w:t>
      </w:r>
      <w:r w:rsidR="001D4BFC" w:rsidRPr="00F44DBE">
        <w:rPr>
          <w:noProof/>
        </w:rPr>
        <w:t>dokumentumban</w:t>
      </w:r>
      <w:r w:rsidR="00EC7C6D" w:rsidRPr="00F44DBE">
        <w:rPr>
          <w:noProof/>
        </w:rPr>
        <w:t xml:space="preserve"> olvasható</w:t>
      </w:r>
      <w:r w:rsidRPr="00F44DBE">
        <w:rPr>
          <w:noProof/>
        </w:rPr>
        <w:t>.</w:t>
      </w:r>
    </w:p>
    <w:p w14:paraId="4A74EE30" w14:textId="46F69ADF" w:rsidR="00A545CC" w:rsidRPr="00F44DBE" w:rsidRDefault="00B7004C" w:rsidP="00A545CC">
      <w:pPr>
        <w:pStyle w:val="szdcmsor2"/>
        <w:rPr>
          <w:noProof/>
        </w:rPr>
      </w:pPr>
      <w:bookmarkStart w:id="8" w:name="_Toc183455442"/>
      <w:r w:rsidRPr="00F44DBE">
        <w:rPr>
          <w:noProof/>
        </w:rPr>
        <w:t>Program képessége</w:t>
      </w:r>
      <w:r w:rsidR="00A545CC" w:rsidRPr="00F44DBE">
        <w:rPr>
          <w:noProof/>
        </w:rPr>
        <w:t>i</w:t>
      </w:r>
      <w:bookmarkEnd w:id="8"/>
    </w:p>
    <w:p w14:paraId="1AF93335" w14:textId="34DF0648" w:rsidR="00804E59" w:rsidRPr="00F44DBE" w:rsidRDefault="00FD28D4" w:rsidP="00804E59">
      <w:pPr>
        <w:pStyle w:val="szdszveg"/>
        <w:rPr>
          <w:noProof/>
        </w:rPr>
      </w:pPr>
      <w:r w:rsidRPr="00F44DBE">
        <w:rPr>
          <w:noProof/>
        </w:rPr>
        <w:t xml:space="preserve">Célunk egy olyan </w:t>
      </w:r>
      <w:r w:rsidR="00CB046D" w:rsidRPr="00F44DBE">
        <w:rPr>
          <w:noProof/>
        </w:rPr>
        <w:t>malomjáték</w:t>
      </w:r>
      <w:r w:rsidRPr="00F44DBE">
        <w:rPr>
          <w:noProof/>
        </w:rPr>
        <w:t xml:space="preserve"> grafikus asztali alkalmazás fejlesztése, amely </w:t>
      </w:r>
      <w:r w:rsidR="00247FD7" w:rsidRPr="00F44DBE">
        <w:rPr>
          <w:noProof/>
        </w:rPr>
        <w:t xml:space="preserve">első sorban a gép tanulási készségeinket hivatott fejleszteni, azonban mint önálló játék is </w:t>
      </w:r>
      <w:r w:rsidR="00CB046D" w:rsidRPr="00F44DBE">
        <w:rPr>
          <w:noProof/>
        </w:rPr>
        <w:t>megállja a</w:t>
      </w:r>
      <w:r w:rsidR="00247FD7" w:rsidRPr="00F44DBE">
        <w:rPr>
          <w:noProof/>
        </w:rPr>
        <w:t xml:space="preserve"> helyét személyre szabhatóságának</w:t>
      </w:r>
      <w:r w:rsidR="00144183" w:rsidRPr="00F44DBE">
        <w:rPr>
          <w:noProof/>
        </w:rPr>
        <w:t xml:space="preserve"> és </w:t>
      </w:r>
      <w:r w:rsidR="004F013E" w:rsidRPr="00F44DBE">
        <w:rPr>
          <w:noProof/>
        </w:rPr>
        <w:t xml:space="preserve">széles skálájú </w:t>
      </w:r>
      <w:r w:rsidR="00144183" w:rsidRPr="00F44DBE">
        <w:rPr>
          <w:noProof/>
        </w:rPr>
        <w:t>funkcionalitásainak</w:t>
      </w:r>
      <w:r w:rsidR="00247FD7" w:rsidRPr="00F44DBE">
        <w:rPr>
          <w:noProof/>
        </w:rPr>
        <w:t xml:space="preserve"> köszönhetően.</w:t>
      </w:r>
    </w:p>
    <w:p w14:paraId="6458DC6B" w14:textId="56111A68" w:rsidR="00CB046D" w:rsidRPr="00F44DBE" w:rsidRDefault="00870DB8" w:rsidP="00804E59">
      <w:pPr>
        <w:pStyle w:val="szdszveg"/>
        <w:rPr>
          <w:noProof/>
        </w:rPr>
      </w:pPr>
      <w:r w:rsidRPr="00F44DBE">
        <w:rPr>
          <w:noProof/>
        </w:rPr>
        <w:t xml:space="preserve">Alapvetően a tantárgyak meghatározott követelmények kielégítésén felül </w:t>
      </w:r>
      <w:r w:rsidR="00BA7B4D" w:rsidRPr="00F44DBE">
        <w:rPr>
          <w:noProof/>
        </w:rPr>
        <w:t>szeretnénk, hogy az alkalmazás minél nagyobb felhasználói élményt nyújtson, így egy in</w:t>
      </w:r>
      <w:r w:rsidR="003F420B" w:rsidRPr="00F44DBE">
        <w:rPr>
          <w:noProof/>
        </w:rPr>
        <w:t>tuitívan használható, és a játékos ügyességi szintjéhez igazítható programot szeretnénk létrehozni.</w:t>
      </w:r>
      <w:r w:rsidR="00452AB6" w:rsidRPr="00F44DBE">
        <w:rPr>
          <w:noProof/>
        </w:rPr>
        <w:t xml:space="preserve"> </w:t>
      </w:r>
      <w:r w:rsidR="002F2CCC" w:rsidRPr="00F44DBE">
        <w:rPr>
          <w:noProof/>
        </w:rPr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Pr="00F44DBE" w:rsidRDefault="003E71B4" w:rsidP="00804E59">
      <w:pPr>
        <w:pStyle w:val="szdszveg"/>
        <w:rPr>
          <w:noProof/>
        </w:rPr>
      </w:pPr>
      <w:r w:rsidRPr="00F44DBE">
        <w:rPr>
          <w:noProof/>
        </w:rPr>
        <w:t xml:space="preserve">Ilyen beállítási lehetőség lenne, például a játékmód, amelyet szeretnék három koncepcióban is működőképessé tenni, mégpedig az személy-személy ellen, </w:t>
      </w:r>
      <w:r w:rsidR="00CB450E" w:rsidRPr="00F44DBE">
        <w:rPr>
          <w:noProof/>
        </w:rPr>
        <w:t xml:space="preserve">személy-gép ellen, és végül gép-gép ellen. </w:t>
      </w:r>
      <w:r w:rsidR="00316E7F" w:rsidRPr="00F44DBE">
        <w:rPr>
          <w:noProof/>
        </w:rPr>
        <w:t xml:space="preserve">Ezek hatékony bemutatására kellően rövid, ám kimerítő demóval készülünk. </w:t>
      </w:r>
    </w:p>
    <w:p w14:paraId="717FE8B8" w14:textId="670F696A" w:rsidR="00AC1A26" w:rsidRPr="00F44DBE" w:rsidRDefault="00AC1A26" w:rsidP="00804E59">
      <w:pPr>
        <w:pStyle w:val="szdszveg"/>
        <w:rPr>
          <w:noProof/>
        </w:rPr>
      </w:pPr>
      <w:r w:rsidRPr="00F44DBE">
        <w:rPr>
          <w:noProof/>
        </w:rP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 w:rsidRPr="00F44DBE">
        <w:rPr>
          <w:noProof/>
        </w:rPr>
        <w:t xml:space="preserve">például </w:t>
      </w:r>
      <w:r w:rsidRPr="00F44DBE">
        <w:rPr>
          <w:noProof/>
        </w:rPr>
        <w:t>a mélységi korlát indirekt manipulációját fogja jelenteni a gráfbejáró algoritmusok esetében.</w:t>
      </w:r>
    </w:p>
    <w:p w14:paraId="06DABC26" w14:textId="77777777" w:rsidR="00351B80" w:rsidRPr="00F44DBE" w:rsidRDefault="009A278E" w:rsidP="00804E59">
      <w:pPr>
        <w:pStyle w:val="szdszveg"/>
        <w:rPr>
          <w:noProof/>
        </w:rPr>
      </w:pPr>
      <w:r w:rsidRPr="00F44DBE">
        <w:rPr>
          <w:noProof/>
        </w:rPr>
        <w:t xml:space="preserve">Szeretnénk lehetővé tenné a gépi tanulási modellünk folyamatos továbbfejlesztését, amelyet úgy tehetünk lehetővé, hogy még több adatot biztosítunk a tanuláshoz. </w:t>
      </w:r>
      <w:r w:rsidR="002A72E1" w:rsidRPr="00F44DBE">
        <w:rPr>
          <w:noProof/>
        </w:rPr>
        <w:t xml:space="preserve">Minden egyes játék megfelelően archiválható és az újra-tanításhoz felhasználható. </w:t>
      </w:r>
      <w:r w:rsidR="008E090C" w:rsidRPr="00F44DBE">
        <w:rPr>
          <w:noProof/>
        </w:rPr>
        <w:t xml:space="preserve">Emellett fontosnak tartjuk a modellvalidációt </w:t>
      </w:r>
      <w:r w:rsidR="0061639D" w:rsidRPr="00F44DBE">
        <w:rPr>
          <w:noProof/>
        </w:rPr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Pr="00F44DBE" w:rsidRDefault="00A3568A" w:rsidP="00804E59">
      <w:pPr>
        <w:pStyle w:val="szdszveg"/>
        <w:rPr>
          <w:noProof/>
        </w:rPr>
      </w:pPr>
      <w:r w:rsidRPr="00F44DBE">
        <w:rPr>
          <w:noProof/>
        </w:rPr>
        <w:t>Az alkalmazáson belüli statisztikára exportálási lehetőséget is szeretnénk biztosítani, elsősorban a dokumentáció megkönnyítéséhez</w:t>
      </w:r>
      <w:r w:rsidR="00857D98" w:rsidRPr="00F44DBE">
        <w:rPr>
          <w:noProof/>
        </w:rPr>
        <w:t>.</w:t>
      </w:r>
    </w:p>
    <w:p w14:paraId="228DBB94" w14:textId="5ABACF5D" w:rsidR="006E1D3B" w:rsidRPr="00F44DBE" w:rsidRDefault="004D6988" w:rsidP="00804E59">
      <w:pPr>
        <w:pStyle w:val="szdszveg"/>
        <w:rPr>
          <w:noProof/>
        </w:rPr>
      </w:pPr>
      <w:r w:rsidRPr="00F44DBE">
        <w:rPr>
          <w:noProof/>
        </w:rPr>
        <w:t>Összességében egy kellően komplex, funkciókkal telített, kihívásokkal teli projektet szeretnénk megvalósítani, amit mindig büszkén fel tudunk majd mutatni</w:t>
      </w:r>
      <w:r w:rsidR="001B071A" w:rsidRPr="00F44DBE">
        <w:rPr>
          <w:noProof/>
        </w:rPr>
        <w:t xml:space="preserve"> képességeink </w:t>
      </w:r>
      <w:r w:rsidR="007841EF" w:rsidRPr="00F44DBE">
        <w:rPr>
          <w:noProof/>
        </w:rPr>
        <w:t>igazolására</w:t>
      </w:r>
      <w:r w:rsidRPr="00F44DBE">
        <w:rPr>
          <w:noProof/>
        </w:rPr>
        <w:t xml:space="preserve">. </w:t>
      </w:r>
      <w:r w:rsidR="0061639D" w:rsidRPr="00F44DBE">
        <w:rPr>
          <w:noProof/>
        </w:rPr>
        <w:t xml:space="preserve"> </w:t>
      </w:r>
    </w:p>
    <w:p w14:paraId="5C62F0C0" w14:textId="23303F15" w:rsidR="00EA6CB3" w:rsidRPr="00F44DBE" w:rsidRDefault="006E1D3B" w:rsidP="006E1D3B">
      <w:pPr>
        <w:rPr>
          <w:noProof/>
        </w:rPr>
      </w:pPr>
      <w:r w:rsidRPr="00F44DBE">
        <w:rPr>
          <w:noProof/>
        </w:rPr>
        <w:br w:type="page"/>
      </w:r>
    </w:p>
    <w:p w14:paraId="3D4CC7E5" w14:textId="05D11F72" w:rsidR="00B7004C" w:rsidRPr="00F44DBE" w:rsidRDefault="00B7004C" w:rsidP="00B7004C">
      <w:pPr>
        <w:pStyle w:val="szdcmsor2"/>
        <w:rPr>
          <w:noProof/>
        </w:rPr>
      </w:pPr>
      <w:bookmarkStart w:id="9" w:name="_Toc183455443"/>
      <w:r w:rsidRPr="00F44DBE">
        <w:rPr>
          <w:noProof/>
        </w:rPr>
        <w:lastRenderedPageBreak/>
        <w:t>Játékmotor szükségessége</w:t>
      </w:r>
      <w:bookmarkEnd w:id="9"/>
    </w:p>
    <w:p w14:paraId="068CAE53" w14:textId="6C8B1155" w:rsidR="00F41954" w:rsidRPr="00F44DBE" w:rsidRDefault="009D29BF" w:rsidP="00F41954">
      <w:pPr>
        <w:pStyle w:val="szdszveg"/>
        <w:rPr>
          <w:noProof/>
        </w:rPr>
      </w:pPr>
      <w:r w:rsidRPr="00F44DBE">
        <w:rPr>
          <w:noProof/>
        </w:rPr>
        <w:t xml:space="preserve">Az ötletelési fázisban, a specifikációk meghatározásakor arra a döntésre jutottunk, hogy mielőtt belevetnénk magunkat a gépi tanulás világába, célszerű lenne egy stabilan </w:t>
      </w:r>
      <w:r w:rsidR="005C74F0" w:rsidRPr="00F44DBE">
        <w:rPr>
          <w:noProof/>
        </w:rPr>
        <w:t>működő, játszható</w:t>
      </w:r>
      <w:r w:rsidRPr="00F44DBE">
        <w:rPr>
          <w:noProof/>
        </w:rP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Pr="00F44DBE" w:rsidRDefault="005C74F0" w:rsidP="00F41954">
      <w:pPr>
        <w:pStyle w:val="szdszveg"/>
        <w:rPr>
          <w:noProof/>
        </w:rPr>
      </w:pPr>
      <w:r w:rsidRPr="00F44DBE">
        <w:rPr>
          <w:noProof/>
        </w:rP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4DBE" w:rsidRDefault="001B297B" w:rsidP="00F41954">
      <w:pPr>
        <w:pStyle w:val="szdszveg"/>
        <w:rPr>
          <w:noProof/>
        </w:rPr>
      </w:pPr>
      <w:r w:rsidRPr="00F44DBE">
        <w:rPr>
          <w:noProof/>
        </w:rPr>
        <w:t xml:space="preserve">A motor önmagában is játszható konzol-interfészen keresztül, emellett „debug” módban is futtattható, hogy később a szimulációkat </w:t>
      </w:r>
      <w:r w:rsidR="00FD6C00" w:rsidRPr="00F44DBE">
        <w:rPr>
          <w:noProof/>
        </w:rPr>
        <w:t>indíthassuk</w:t>
      </w:r>
      <w:r w:rsidRPr="00F44DBE">
        <w:rPr>
          <w:noProof/>
        </w:rPr>
        <w:t xml:space="preserve"> és statisztikát készíthessünk.</w:t>
      </w:r>
    </w:p>
    <w:p w14:paraId="15F11682" w14:textId="20FD8472" w:rsidR="00BB7428" w:rsidRPr="00F44DBE" w:rsidRDefault="000432E6" w:rsidP="00BB7428">
      <w:pPr>
        <w:pStyle w:val="szdcmsor2"/>
        <w:rPr>
          <w:noProof/>
        </w:rPr>
      </w:pPr>
      <w:bookmarkStart w:id="10" w:name="_Toc183455444"/>
      <w:r w:rsidRPr="00F44DBE">
        <w:rPr>
          <w:noProof/>
        </w:rPr>
        <w:t xml:space="preserve">Grafikus </w:t>
      </w:r>
      <w:r w:rsidR="000F008D" w:rsidRPr="00F44DBE">
        <w:rPr>
          <w:noProof/>
        </w:rPr>
        <w:t>felhasználói felület</w:t>
      </w:r>
      <w:r w:rsidRPr="00F44DBE">
        <w:rPr>
          <w:noProof/>
        </w:rPr>
        <w:t xml:space="preserve"> koncepció</w:t>
      </w:r>
      <w:bookmarkEnd w:id="10"/>
    </w:p>
    <w:p w14:paraId="6D2931AA" w14:textId="5F9BB066" w:rsidR="007A5AFC" w:rsidRPr="00F44DBE" w:rsidRDefault="007A5AFC" w:rsidP="007A5AFC">
      <w:pPr>
        <w:pStyle w:val="szdszveg"/>
        <w:rPr>
          <w:noProof/>
        </w:rPr>
      </w:pPr>
      <w:r w:rsidRPr="00F44DBE">
        <w:rPr>
          <w:noProof/>
        </w:rPr>
        <w:t xml:space="preserve">Az alap koncepció egy könnyen átlátható és navigálható ablak létrehozása, amely egy egyszerű menüszalaggal rendelkezik. Az ablak központjában természetesen a játéktábla </w:t>
      </w:r>
      <w:r w:rsidR="002632B5" w:rsidRPr="00F44DBE">
        <w:rPr>
          <w:noProof/>
        </w:rPr>
        <w:t>kell,</w:t>
      </w:r>
      <w:r w:rsidRPr="00F44DBE">
        <w:rPr>
          <w:noProof/>
        </w:rP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 w:rsidRPr="00F44DBE">
        <w:rPr>
          <w:noProof/>
        </w:rPr>
        <w:t>jóslata</w:t>
      </w:r>
      <w:r w:rsidRPr="00F44DBE">
        <w:rPr>
          <w:noProof/>
        </w:rPr>
        <w:t xml:space="preserve"> a lépéseinket illetően minden esetben talált. </w:t>
      </w:r>
    </w:p>
    <w:p w14:paraId="09A3335A" w14:textId="6CECE6F4" w:rsidR="00B83AB4" w:rsidRPr="00F44DBE" w:rsidRDefault="00B83AB4" w:rsidP="007A5AFC">
      <w:pPr>
        <w:pStyle w:val="szdszveg"/>
        <w:rPr>
          <w:noProof/>
        </w:rPr>
      </w:pPr>
      <w:r w:rsidRPr="00F44DBE">
        <w:rPr>
          <w:noProof/>
        </w:rPr>
        <w:t xml:space="preserve">Nem maradhat el a kötelező kezdő lépési jog sorsolása sem, így a belépéskor „dobunk” is egy képzeletbeli kockával. </w:t>
      </w:r>
      <w:r w:rsidR="00825379" w:rsidRPr="00F44DBE">
        <w:rPr>
          <w:noProof/>
        </w:rPr>
        <w:t>Hogy megismételhető legyen egy-</w:t>
      </w:r>
      <w:r w:rsidR="00D52641" w:rsidRPr="00F44DBE">
        <w:rPr>
          <w:noProof/>
        </w:rPr>
        <w:t>egy játszma</w:t>
      </w:r>
      <w:r w:rsidR="00825379" w:rsidRPr="00F44DBE">
        <w:rPr>
          <w:noProof/>
        </w:rPr>
        <w:t xml:space="preserve">, így a </w:t>
      </w:r>
      <w:r w:rsidR="00F930B2" w:rsidRPr="00F44DBE">
        <w:rPr>
          <w:noProof/>
        </w:rPr>
        <w:t>„</w:t>
      </w:r>
      <w:r w:rsidR="00825379" w:rsidRPr="00F44DBE">
        <w:rPr>
          <w:noProof/>
        </w:rPr>
        <w:t>seed</w:t>
      </w:r>
      <w:r w:rsidR="00F930B2" w:rsidRPr="00F44DBE">
        <w:rPr>
          <w:noProof/>
        </w:rPr>
        <w:t>”</w:t>
      </w:r>
      <w:r w:rsidR="00825379" w:rsidRPr="00F44DBE">
        <w:rPr>
          <w:noProof/>
        </w:rPr>
        <w:t>-et a random generátorok esetében szintén mellékeljük a</w:t>
      </w:r>
      <w:r w:rsidR="00D52641" w:rsidRPr="00F44DBE">
        <w:rPr>
          <w:noProof/>
        </w:rPr>
        <w:t xml:space="preserve">z aktuális játék </w:t>
      </w:r>
      <w:r w:rsidR="00457D3B" w:rsidRPr="00F44DBE">
        <w:rPr>
          <w:noProof/>
        </w:rPr>
        <w:t>mentésében</w:t>
      </w:r>
      <w:r w:rsidR="00825379" w:rsidRPr="00F44DBE">
        <w:rPr>
          <w:noProof/>
        </w:rPr>
        <w:t>.</w:t>
      </w:r>
    </w:p>
    <w:p w14:paraId="35DE6A16" w14:textId="3C92BF64" w:rsidR="00C23B56" w:rsidRPr="00F44DBE" w:rsidRDefault="00E72BB1" w:rsidP="00C23B56">
      <w:pPr>
        <w:pStyle w:val="szdszveg"/>
        <w:rPr>
          <w:noProof/>
        </w:rPr>
      </w:pPr>
      <w:r w:rsidRPr="00F44DBE">
        <w:rPr>
          <w:noProof/>
        </w:rPr>
        <w:t>Az ö</w:t>
      </w:r>
      <w:r w:rsidR="00135507" w:rsidRPr="00F44DBE">
        <w:rPr>
          <w:noProof/>
        </w:rPr>
        <w:t>tle</w:t>
      </w:r>
      <w:r w:rsidRPr="00F44DBE">
        <w:rPr>
          <w:noProof/>
        </w:rPr>
        <w:t xml:space="preserve">telés során megszületett koncepciót </w:t>
      </w:r>
      <w:r w:rsidR="00135507" w:rsidRPr="00F44DBE">
        <w:rPr>
          <w:noProof/>
        </w:rPr>
        <w:t>tovább csiszolva</w:t>
      </w:r>
      <w:r w:rsidRPr="00F44DBE">
        <w:rPr>
          <w:noProof/>
        </w:rPr>
        <w:t xml:space="preserve"> született meg az elsőiterációs látványterv a Figma webes eszköz segítségével.</w:t>
      </w:r>
      <w:r w:rsidR="00C23B56" w:rsidRPr="00F44DBE">
        <w:rPr>
          <w:noProof/>
        </w:rPr>
        <w:t xml:space="preserve"> A </w:t>
      </w:r>
      <w:r w:rsidR="00805EA7" w:rsidRPr="00F44DBE">
        <w:rPr>
          <w:noProof/>
        </w:rPr>
        <w:t xml:space="preserve">grafikai elemek </w:t>
      </w:r>
      <w:r w:rsidR="00C23B56" w:rsidRPr="00F44DBE">
        <w:rPr>
          <w:noProof/>
        </w:rPr>
        <w:t>változtatás</w:t>
      </w:r>
      <w:r w:rsidR="00805EA7" w:rsidRPr="00F44DBE">
        <w:rPr>
          <w:noProof/>
        </w:rPr>
        <w:t>ának</w:t>
      </w:r>
      <w:r w:rsidR="00C23B56" w:rsidRPr="00F44DBE">
        <w:rPr>
          <w:noProof/>
        </w:rPr>
        <w:t xml:space="preserve"> jogát </w:t>
      </w:r>
      <w:r w:rsidR="00D1196C" w:rsidRPr="00F44DBE">
        <w:rPr>
          <w:noProof/>
        </w:rPr>
        <w:t>a fejlesztés</w:t>
      </w:r>
      <w:r w:rsidR="00C23B56" w:rsidRPr="00F44DBE">
        <w:rPr>
          <w:noProof/>
        </w:rPr>
        <w:t xml:space="preserve"> ezen fázisában fenntartjuk. </w:t>
      </w:r>
      <w:r w:rsidR="0063041D" w:rsidRPr="00F44DBE">
        <w:rPr>
          <w:noProof/>
        </w:rPr>
        <w:t>(1.ábra)</w:t>
      </w:r>
    </w:p>
    <w:p w14:paraId="7DBCB952" w14:textId="77777777" w:rsidR="00ED155A" w:rsidRPr="00F44DBE" w:rsidRDefault="00402642" w:rsidP="00ED155A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538D8C27" w:rsidR="00BA47CC" w:rsidRPr="00F44DBE" w:rsidRDefault="00ED155A" w:rsidP="00832620">
      <w:pPr>
        <w:pStyle w:val="szdbracm"/>
        <w:rPr>
          <w:noProof/>
        </w:rPr>
      </w:pPr>
      <w:bookmarkStart w:id="11" w:name="_Toc183454233"/>
      <w:r w:rsidRPr="00F44DBE">
        <w:rPr>
          <w:noProof/>
        </w:rPr>
        <w:t xml:space="preserve">ábra </w:t>
      </w:r>
      <w:r w:rsidR="0097471C" w:rsidRPr="00F44DBE">
        <w:rPr>
          <w:noProof/>
        </w:rPr>
        <w:fldChar w:fldCharType="begin"/>
      </w:r>
      <w:r w:rsidR="0097471C" w:rsidRPr="00F44DBE">
        <w:rPr>
          <w:noProof/>
        </w:rPr>
        <w:instrText xml:space="preserve"> SEQ ábra \* ARABIC </w:instrText>
      </w:r>
      <w:r w:rsidR="0097471C" w:rsidRPr="00F44DBE">
        <w:rPr>
          <w:noProof/>
        </w:rPr>
        <w:fldChar w:fldCharType="separate"/>
      </w:r>
      <w:r w:rsidR="004A6D86" w:rsidRPr="00F44DBE">
        <w:rPr>
          <w:noProof/>
        </w:rPr>
        <w:t>1</w:t>
      </w:r>
      <w:r w:rsidR="0097471C" w:rsidRPr="00F44DBE">
        <w:rPr>
          <w:noProof/>
        </w:rPr>
        <w:fldChar w:fldCharType="end"/>
      </w:r>
      <w:r w:rsidRPr="00F44DBE">
        <w:rPr>
          <w:noProof/>
        </w:rPr>
        <w:t xml:space="preserve">: </w:t>
      </w:r>
      <w:r w:rsidR="006F6828" w:rsidRPr="00F44DBE">
        <w:rPr>
          <w:noProof/>
        </w:rPr>
        <w:t>Megjelenítő felület</w:t>
      </w:r>
      <w:r w:rsidR="00776FB8" w:rsidRPr="00F44DBE">
        <w:rPr>
          <w:noProof/>
        </w:rPr>
        <w:t xml:space="preserve"> kezdeti</w:t>
      </w:r>
      <w:r w:rsidR="006F6828" w:rsidRPr="00F44DBE">
        <w:rPr>
          <w:noProof/>
        </w:rPr>
        <w:t xml:space="preserve"> és </w:t>
      </w:r>
      <w:r w:rsidR="00776FB8" w:rsidRPr="00F44DBE">
        <w:rPr>
          <w:noProof/>
        </w:rPr>
        <w:t>kiforrottabb</w:t>
      </w:r>
      <w:r w:rsidR="006F6828" w:rsidRPr="00F44DBE">
        <w:rPr>
          <w:noProof/>
        </w:rPr>
        <w:t xml:space="preserve"> </w:t>
      </w:r>
      <w:r w:rsidR="00776FB8" w:rsidRPr="00F44DBE">
        <w:rPr>
          <w:noProof/>
        </w:rPr>
        <w:t xml:space="preserve">koncepciós </w:t>
      </w:r>
      <w:r w:rsidR="006F6828" w:rsidRPr="00F44DBE">
        <w:rPr>
          <w:noProof/>
        </w:rPr>
        <w:t>vázlata</w:t>
      </w:r>
      <w:bookmarkEnd w:id="11"/>
    </w:p>
    <w:p w14:paraId="78182C3D" w14:textId="4B2A9963" w:rsidR="00B7004C" w:rsidRPr="00F44DBE" w:rsidRDefault="00B7004C" w:rsidP="00B7004C">
      <w:pPr>
        <w:pStyle w:val="szdcmsor2"/>
        <w:rPr>
          <w:noProof/>
        </w:rPr>
      </w:pPr>
      <w:bookmarkStart w:id="12" w:name="_Toc183455445"/>
      <w:r w:rsidRPr="00F44DBE">
        <w:rPr>
          <w:noProof/>
        </w:rPr>
        <w:lastRenderedPageBreak/>
        <w:t>Adattárolás és kezelés</w:t>
      </w:r>
      <w:bookmarkEnd w:id="12"/>
    </w:p>
    <w:p w14:paraId="339F2208" w14:textId="10CDF121" w:rsidR="00B8551C" w:rsidRPr="00F44DBE" w:rsidRDefault="00B8551C" w:rsidP="00B8551C">
      <w:pPr>
        <w:pStyle w:val="szdszveg"/>
        <w:rPr>
          <w:noProof/>
        </w:rPr>
      </w:pPr>
      <w:r w:rsidRPr="00F44DBE">
        <w:rPr>
          <w:noProof/>
        </w:rPr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F44DBE" w:rsidRDefault="00B8551C" w:rsidP="00B8551C">
      <w:pPr>
        <w:pStyle w:val="szdszveg"/>
        <w:rPr>
          <w:noProof/>
        </w:rPr>
      </w:pPr>
      <w:r w:rsidRPr="00F44DBE">
        <w:rPr>
          <w:noProof/>
        </w:rPr>
        <w:t xml:space="preserve">Az adatokat log fájlokban tároljuk, melyek tartalmazzák a játék egyedi azonosítóját, és hogy milyen eredménnyel zárult a játék (győzelem, döntetlen, feladott, megszakított). </w:t>
      </w:r>
      <w:r w:rsidR="00291241" w:rsidRPr="00F44DBE">
        <w:rPr>
          <w:noProof/>
        </w:rPr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Pr="00F44DBE" w:rsidRDefault="00A526D1" w:rsidP="00A526D1">
      <w:pPr>
        <w:pStyle w:val="szdcmsor2"/>
        <w:rPr>
          <w:noProof/>
        </w:rPr>
      </w:pPr>
      <w:bookmarkStart w:id="13" w:name="_Toc183455446"/>
      <w:r w:rsidRPr="00F44DBE">
        <w:rPr>
          <w:noProof/>
        </w:rPr>
        <w:t>Kereső algoritmusok</w:t>
      </w:r>
      <w:bookmarkEnd w:id="13"/>
    </w:p>
    <w:p w14:paraId="5DD974AB" w14:textId="0A8042A8" w:rsidR="003A081E" w:rsidRPr="00F44DBE" w:rsidRDefault="003A081E" w:rsidP="003A081E">
      <w:pPr>
        <w:pStyle w:val="szdszveg"/>
        <w:rPr>
          <w:noProof/>
        </w:rPr>
      </w:pPr>
      <w:r w:rsidRPr="00F44DBE">
        <w:rPr>
          <w:noProof/>
        </w:rPr>
        <w:t xml:space="preserve">A játék fejlesztésében </w:t>
      </w:r>
      <w:r w:rsidR="003313B4" w:rsidRPr="00F44DBE">
        <w:rPr>
          <w:noProof/>
        </w:rPr>
        <w:t>a mohó-,</w:t>
      </w:r>
      <w:r w:rsidRPr="00F44DBE">
        <w:rPr>
          <w:noProof/>
        </w:rPr>
        <w:t xml:space="preserve"> és</w:t>
      </w:r>
      <w:r w:rsidR="003313B4" w:rsidRPr="00F44DBE">
        <w:rPr>
          <w:noProof/>
        </w:rPr>
        <w:t xml:space="preserve"> az</w:t>
      </w:r>
      <w:r w:rsidRPr="00F44DBE">
        <w:rPr>
          <w:noProof/>
        </w:rPr>
        <w:t xml:space="preserve"> A* keresési algoritmusokat alkalmaz</w:t>
      </w:r>
      <w:r w:rsidR="00196595" w:rsidRPr="00F44DBE">
        <w:rPr>
          <w:noProof/>
        </w:rPr>
        <w:t>zu</w:t>
      </w:r>
      <w:r w:rsidRPr="00F44DBE">
        <w:rPr>
          <w:noProof/>
        </w:rPr>
        <w:t>k. Ezek használatát az indokolja, hogy az algoritmusok egyre nagyobb komplexitást kínálnak, így a projekt folyamatos fejlesztése során is bővíthetők.</w:t>
      </w:r>
    </w:p>
    <w:p w14:paraId="7C789F52" w14:textId="3A850281" w:rsidR="00062EB4" w:rsidRPr="00F44DBE" w:rsidRDefault="003A081E" w:rsidP="00062EB4">
      <w:pPr>
        <w:pStyle w:val="szdszveg"/>
        <w:spacing w:after="240"/>
        <w:rPr>
          <w:noProof/>
        </w:rPr>
      </w:pPr>
      <w:r w:rsidRPr="00F44DBE">
        <w:rPr>
          <w:noProof/>
        </w:rP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Pr="00F44DBE" w:rsidRDefault="00E31F90" w:rsidP="00E255E4">
      <w:pPr>
        <w:pStyle w:val="szdcmsor3"/>
        <w:rPr>
          <w:noProof/>
        </w:rPr>
      </w:pPr>
      <w:bookmarkStart w:id="14" w:name="_Toc183455447"/>
      <w:r w:rsidRPr="00F44DBE">
        <w:rPr>
          <w:noProof/>
        </w:rPr>
        <w:t>GreedyPlayer</w:t>
      </w:r>
      <w:r w:rsidR="00E255E4" w:rsidRPr="00F44DBE">
        <w:rPr>
          <w:noProof/>
        </w:rPr>
        <w:t xml:space="preserve"> játékos</w:t>
      </w:r>
      <w:r w:rsidRPr="00F44DBE">
        <w:rPr>
          <w:noProof/>
        </w:rPr>
        <w:t>profil</w:t>
      </w:r>
      <w:bookmarkEnd w:id="14"/>
    </w:p>
    <w:p w14:paraId="3BC6AE46" w14:textId="73A26777" w:rsidR="00E31F90" w:rsidRPr="00F44DBE" w:rsidRDefault="00E31F90" w:rsidP="00E31F90">
      <w:pPr>
        <w:pStyle w:val="szdszveg"/>
        <w:rPr>
          <w:noProof/>
        </w:rPr>
      </w:pPr>
      <w:r w:rsidRPr="00F44DBE">
        <w:rPr>
          <w:noProof/>
        </w:rPr>
        <w:t xml:space="preserve">A GreedyPlayer </w:t>
      </w:r>
      <w:r w:rsidR="005B3A07" w:rsidRPr="00F44DBE">
        <w:rPr>
          <w:noProof/>
        </w:rPr>
        <w:t>játékos</w:t>
      </w:r>
      <w:r w:rsidRPr="00F44DBE">
        <w:rPr>
          <w:noProof/>
        </w:rPr>
        <w:t xml:space="preserve">profil </w:t>
      </w:r>
      <w:r w:rsidR="005B3A07" w:rsidRPr="00F44DBE">
        <w:rPr>
          <w:noProof/>
        </w:rPr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 w:rsidRPr="00F44DBE">
        <w:rPr>
          <w:noProof/>
        </w:rPr>
        <w:t>„tekint előre”, azaz nem számol az egyes lépések későbbi hatásaival. Ha</w:t>
      </w:r>
      <w:r w:rsidR="006F5B9A" w:rsidRPr="00F44DBE">
        <w:rPr>
          <w:noProof/>
        </w:rPr>
        <w:t xml:space="preserve"> szigorúan</w:t>
      </w:r>
      <w:r w:rsidR="00361E98" w:rsidRPr="00F44DBE">
        <w:rPr>
          <w:noProof/>
        </w:rPr>
        <w:t xml:space="preserve"> </w:t>
      </w:r>
      <w:r w:rsidR="006F5B9A" w:rsidRPr="00F44DBE">
        <w:rPr>
          <w:noProof/>
        </w:rPr>
        <w:t>a mesterséges intelligencia terminológiájával szeretnénk definiálni, akkor a modell olyan állapotfával dolgozik melynek mélysége 1.</w:t>
      </w:r>
    </w:p>
    <w:p w14:paraId="4F4719D3" w14:textId="7C76D7BB" w:rsidR="007C575A" w:rsidRPr="00F44DBE" w:rsidRDefault="000A4190" w:rsidP="00232F9B">
      <w:pPr>
        <w:pStyle w:val="szdszveg"/>
        <w:rPr>
          <w:noProof/>
        </w:rPr>
      </w:pPr>
      <w:r w:rsidRPr="00F44DBE">
        <w:rPr>
          <w:noProof/>
        </w:rPr>
        <w:t xml:space="preserve">Habár a Malom játékmenete lerakási és mozgatási fázisból is áll </w:t>
      </w:r>
      <w:r w:rsidR="00F54751" w:rsidRPr="00F44DBE">
        <w:rPr>
          <w:noProof/>
        </w:rPr>
        <w:t>a lokális optimum definiálásánál ez nem feltétlen okoz különbséget</w:t>
      </w:r>
      <w:r w:rsidR="004F30EE" w:rsidRPr="00F44DBE">
        <w:rPr>
          <w:noProof/>
        </w:rPr>
        <w:t xml:space="preserve">, egyedül a lépésért felelős függvény visszatérési értéke fog változni (egy mezőkoordináta a lerakási fázisban, két koordináta a mozgatási fázisban [honnan </w:t>
      </w:r>
      <w:r w:rsidR="004F30EE" w:rsidRPr="00F44DBE">
        <w:rPr>
          <w:rFonts w:cs="Times New Roman"/>
          <w:noProof/>
        </w:rPr>
        <w:t>↔</w:t>
      </w:r>
      <w:r w:rsidR="004F30EE" w:rsidRPr="00F44DBE">
        <w:rPr>
          <w:noProof/>
        </w:rPr>
        <w:t xml:space="preserve"> hova])</w:t>
      </w:r>
      <w:r w:rsidR="00F54751" w:rsidRPr="00F44DBE">
        <w:rPr>
          <w:noProof/>
        </w:rPr>
        <w:t>. Előnyben részesí</w:t>
      </w:r>
      <w:r w:rsidR="00A57128" w:rsidRPr="00F44DBE">
        <w:rPr>
          <w:noProof/>
        </w:rPr>
        <w:t>ti</w:t>
      </w:r>
      <w:r w:rsidR="00F54751" w:rsidRPr="00F44DBE">
        <w:rPr>
          <w:noProof/>
        </w:rPr>
        <w:t xml:space="preserve"> azokat </w:t>
      </w:r>
      <w:r w:rsidR="00980AC6" w:rsidRPr="00F44DBE">
        <w:rPr>
          <w:noProof/>
        </w:rPr>
        <w:t>a lépéseket</w:t>
      </w:r>
      <w:r w:rsidR="00F54751" w:rsidRPr="00F44DBE">
        <w:rPr>
          <w:noProof/>
        </w:rPr>
        <w:t xml:space="preserve"> melyek</w:t>
      </w:r>
      <w:r w:rsidR="004F30EE" w:rsidRPr="00F44DBE">
        <w:rPr>
          <w:noProof/>
        </w:rPr>
        <w:t>kel malomba lépünk, vagy ellenséges malmot tudunk gátolni</w:t>
      </w:r>
      <w:r w:rsidR="00A57128" w:rsidRPr="00F44DBE">
        <w:rPr>
          <w:noProof/>
        </w:rPr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 w:rsidRPr="00F44DBE">
        <w:rPr>
          <w:noProof/>
        </w:rPr>
        <w:t>kiértékelése</w:t>
      </w:r>
      <w:r w:rsidR="00A57128" w:rsidRPr="00F44DBE">
        <w:rPr>
          <w:noProof/>
        </w:rPr>
        <w:t xml:space="preserve">. Ha sem az előbbi sem az utóbbi </w:t>
      </w:r>
      <w:r w:rsidR="00A57128" w:rsidRPr="00F44DBE">
        <w:rPr>
          <w:noProof/>
        </w:rPr>
        <w:lastRenderedPageBreak/>
        <w:t xml:space="preserve">típusból nem áll rendelkezésre egy </w:t>
      </w:r>
      <w:r w:rsidR="007C575A" w:rsidRPr="00F44DBE">
        <w:rPr>
          <w:noProof/>
        </w:rPr>
        <w:t>lépés</w:t>
      </w:r>
      <w:r w:rsidR="00A57128" w:rsidRPr="00F44DBE">
        <w:rPr>
          <w:noProof/>
        </w:rPr>
        <w:t xml:space="preserve"> sem, akkor a modell véletlenszerűen választ egy </w:t>
      </w:r>
      <w:r w:rsidR="00232F9B" w:rsidRPr="00F44DBE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bookmarkStart w:id="15" w:name="_Toc183454234"/>
                            <w:r>
                              <w:t>ábra 2: GreedyPlayer</w:t>
                            </w:r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>Flow Chart</w:t>
                            </w:r>
                            <w:r w:rsidR="007B6AD6">
                              <w:t>)</w:t>
                            </w:r>
                            <w:bookmarkEnd w:id="15"/>
                          </w:p>
                          <w:p w14:paraId="3F5C3703" w14:textId="4BD95FF3" w:rsidR="00232F9B" w:rsidRPr="00B53AA0" w:rsidRDefault="00232F9B" w:rsidP="00232F9B">
                            <w:pPr>
                              <w:pStyle w:val="Kpalrs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bookmarkStart w:id="16" w:name="_Toc183454234"/>
                      <w:r>
                        <w:t>ábra 2: GreedyPlayer</w:t>
                      </w:r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>Flow Chart</w:t>
                      </w:r>
                      <w:r w:rsidR="007B6AD6">
                        <w:t>)</w:t>
                      </w:r>
                      <w:bookmarkEnd w:id="16"/>
                    </w:p>
                    <w:p w14:paraId="3F5C3703" w14:textId="4BD95FF3" w:rsidR="00232F9B" w:rsidRPr="00B53AA0" w:rsidRDefault="00232F9B" w:rsidP="00232F9B">
                      <w:pPr>
                        <w:pStyle w:val="Kpalrs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 w:rsidRPr="00F44DBE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60E2C2B0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 w:rsidRPr="00F44DBE">
        <w:rPr>
          <w:noProof/>
        </w:rPr>
        <w:t>opciót</w:t>
      </w:r>
      <w:r w:rsidR="00A57128" w:rsidRPr="00F44DBE">
        <w:rPr>
          <w:noProof/>
        </w:rPr>
        <w:t xml:space="preserve"> a játékmotor által biztosított szabályos lépések közül.</w:t>
      </w:r>
    </w:p>
    <w:p w14:paraId="7FD0A0BD" w14:textId="538BA678" w:rsidR="00E255E4" w:rsidRPr="00F44DBE" w:rsidRDefault="00E255E4" w:rsidP="00E255E4">
      <w:pPr>
        <w:pStyle w:val="szdcmsor3"/>
        <w:rPr>
          <w:noProof/>
        </w:rPr>
      </w:pPr>
      <w:bookmarkStart w:id="17" w:name="_Toc183455448"/>
      <w:r w:rsidRPr="00F44DBE">
        <w:rPr>
          <w:noProof/>
        </w:rPr>
        <w:t>A* játékos</w:t>
      </w:r>
      <w:r w:rsidR="00E31F90" w:rsidRPr="00F44DBE">
        <w:rPr>
          <w:noProof/>
        </w:rPr>
        <w:t>profil</w:t>
      </w:r>
      <w:bookmarkEnd w:id="17"/>
    </w:p>
    <w:p w14:paraId="277AE24C" w14:textId="3F70C2FF" w:rsidR="007A60C2" w:rsidRPr="00F44DBE" w:rsidRDefault="007E7E91" w:rsidP="007E7E91">
      <w:pPr>
        <w:pStyle w:val="szdszveg"/>
        <w:rPr>
          <w:noProof/>
        </w:rPr>
      </w:pPr>
      <w:r w:rsidRPr="00F44DBE"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7E781C4D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 w:rsidRPr="00F44DBE">
        <w:rPr>
          <w:noProof/>
        </w:rPr>
        <w:t>Alapvetően az A* algoritmus a mohó továbbfejlesztése. A hatékonyság növelése itt abban mutatkozik meg, hogy heurisztik</w:t>
      </w:r>
      <w:r w:rsidR="00AB786F" w:rsidRPr="00F44DBE">
        <w:rPr>
          <w:noProof/>
        </w:rPr>
        <w:t>át</w:t>
      </w:r>
      <w:r w:rsidR="0033795B" w:rsidRPr="00F44DBE">
        <w:rPr>
          <w:noProof/>
        </w:rPr>
        <w:t xml:space="preserve"> szolgáltató döntési fával egészül ki az algoritmus, ami Kovács Márk játékstílusát hivatott szimulálni.</w:t>
      </w:r>
      <w:r w:rsidR="00D57D26" w:rsidRPr="00F44DBE">
        <w:rPr>
          <w:noProof/>
        </w:rPr>
        <w:t xml:space="preserve"> A döntési fának a működését a (2.ábra) mutatja.</w:t>
      </w:r>
      <w:r w:rsidR="002A5049" w:rsidRPr="00F44DBE">
        <w:rPr>
          <w:noProof/>
        </w:rPr>
        <w:t xml:space="preserve"> </w:t>
      </w:r>
    </w:p>
    <w:p w14:paraId="47CC8464" w14:textId="02F060F2" w:rsidR="007A15BF" w:rsidRPr="00F44DBE" w:rsidRDefault="007A60C2" w:rsidP="007A60C2">
      <w:pPr>
        <w:pStyle w:val="szdbracm"/>
        <w:rPr>
          <w:noProof/>
        </w:rPr>
      </w:pPr>
      <w:bookmarkStart w:id="18" w:name="_Toc183454235"/>
      <w:r w:rsidRPr="00F44DBE">
        <w:rPr>
          <w:noProof/>
        </w:rPr>
        <w:t xml:space="preserve">ábra </w:t>
      </w:r>
      <w:r w:rsidR="00062EB4" w:rsidRPr="00F44DBE">
        <w:rPr>
          <w:noProof/>
        </w:rPr>
        <w:t>3</w:t>
      </w:r>
      <w:r w:rsidRPr="00F44DBE">
        <w:rPr>
          <w:noProof/>
        </w:rPr>
        <w:t>: A* algoritmus heurisztikájául szolgáló döntési fa</w:t>
      </w:r>
      <w:bookmarkEnd w:id="18"/>
    </w:p>
    <w:p w14:paraId="6261D13A" w14:textId="77777777" w:rsidR="00D470C2" w:rsidRPr="00F44DBE" w:rsidRDefault="00D470C2" w:rsidP="00D470C2">
      <w:pPr>
        <w:pStyle w:val="szdszveg"/>
        <w:rPr>
          <w:noProof/>
        </w:rPr>
      </w:pPr>
      <w:r w:rsidRPr="00F44DBE">
        <w:rPr>
          <w:noProof/>
        </w:rP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F44DBE" w:rsidRDefault="008D0752" w:rsidP="00E255E4">
      <w:pPr>
        <w:pStyle w:val="szdszveg"/>
        <w:rPr>
          <w:noProof/>
        </w:rPr>
      </w:pPr>
      <w:r w:rsidRPr="00F44DBE">
        <w:rPr>
          <w:noProof/>
        </w:rP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 w:rsidRPr="00F44DBE">
        <w:rPr>
          <w:noProof/>
        </w:rPr>
        <w:t>, de jelen állapotában is kellően hatékony.</w:t>
      </w:r>
    </w:p>
    <w:p w14:paraId="6FF1A8D7" w14:textId="711189F3" w:rsidR="007B2964" w:rsidRPr="00F44DBE" w:rsidRDefault="00A526D1" w:rsidP="007B2964">
      <w:pPr>
        <w:pStyle w:val="szdcmsor2"/>
        <w:rPr>
          <w:noProof/>
        </w:rPr>
      </w:pPr>
      <w:bookmarkStart w:id="19" w:name="_Toc183455449"/>
      <w:r w:rsidRPr="00F44DBE">
        <w:rPr>
          <w:noProof/>
        </w:rPr>
        <w:t>Gépi tanulás</w:t>
      </w:r>
      <w:bookmarkEnd w:id="19"/>
    </w:p>
    <w:p w14:paraId="2C6974D6" w14:textId="21F74199" w:rsidR="000E1B25" w:rsidRPr="00F44DBE" w:rsidRDefault="00E42CC7" w:rsidP="00D60967">
      <w:pPr>
        <w:pStyle w:val="szdszveg"/>
        <w:rPr>
          <w:noProof/>
          <w:highlight w:val="yellow"/>
        </w:rPr>
      </w:pPr>
      <w:r w:rsidRPr="00F44DBE">
        <w:rPr>
          <w:noProof/>
        </w:rPr>
        <w:t>A gépi tanulás alapelveként az egyszerűség és gyors implementáció érdekében a modell egyszerűbb algoritmusokra épül, nem deep learning alapú.</w:t>
      </w:r>
    </w:p>
    <w:p w14:paraId="3EC4555E" w14:textId="183D9F89" w:rsidR="007B2964" w:rsidRPr="00F44DBE" w:rsidRDefault="00A52B18" w:rsidP="00756280">
      <w:pPr>
        <w:pStyle w:val="szdcmsor2"/>
        <w:rPr>
          <w:noProof/>
        </w:rPr>
      </w:pPr>
      <w:bookmarkStart w:id="20" w:name="_Toc183455450"/>
      <w:r w:rsidRPr="00F44DBE">
        <w:rPr>
          <w:noProof/>
        </w:rPr>
        <w:t>Tesztelés</w:t>
      </w:r>
      <w:bookmarkEnd w:id="20"/>
    </w:p>
    <w:p w14:paraId="3F7E3508" w14:textId="6A8FD4E5" w:rsidR="00422560" w:rsidRPr="00F44DBE" w:rsidRDefault="00422560" w:rsidP="00422560">
      <w:pPr>
        <w:pStyle w:val="szdszveg"/>
        <w:rPr>
          <w:noProof/>
        </w:rPr>
      </w:pPr>
      <w:r w:rsidRPr="00F44DBE">
        <w:rPr>
          <w:noProof/>
        </w:rPr>
        <w:t xml:space="preserve">A projekt tesztelési folyamatait a különböző fejlesztési szakaszokban végezzük. A tesztelés a funkcionális és teljesítménybeli követelmények igazolását szolgálja. Részletes tesztelési tervet a későbbi szekciókban </w:t>
      </w:r>
      <w:r w:rsidR="00FD02DE" w:rsidRPr="00F44DBE">
        <w:rPr>
          <w:noProof/>
        </w:rPr>
        <w:t>olvashat (6.5)</w:t>
      </w:r>
      <w:r w:rsidRPr="00F44DBE">
        <w:rPr>
          <w:noProof/>
        </w:rPr>
        <w:t>.</w:t>
      </w:r>
    </w:p>
    <w:p w14:paraId="5DAC8A54" w14:textId="3B027336" w:rsidR="00B7004C" w:rsidRPr="00F44DBE" w:rsidRDefault="00ED7559" w:rsidP="00322B3E">
      <w:pPr>
        <w:pStyle w:val="szdcmsor2"/>
        <w:rPr>
          <w:noProof/>
        </w:rPr>
      </w:pPr>
      <w:bookmarkStart w:id="21" w:name="_Toc183455451"/>
      <w:r w:rsidRPr="00F44DBE">
        <w:rPr>
          <w:noProof/>
        </w:rPr>
        <w:t>Kiértékelés és eredmény analízis</w:t>
      </w:r>
      <w:bookmarkEnd w:id="21"/>
    </w:p>
    <w:p w14:paraId="261DAAA4" w14:textId="6927B26F" w:rsidR="006A163D" w:rsidRPr="00F44DBE" w:rsidRDefault="006A163D" w:rsidP="006A163D">
      <w:pPr>
        <w:pStyle w:val="szdszveg"/>
        <w:rPr>
          <w:noProof/>
        </w:rPr>
      </w:pPr>
      <w:r w:rsidRPr="00F44DBE">
        <w:rPr>
          <w:noProof/>
        </w:rPr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F44DBE" w:rsidRDefault="001D42A5" w:rsidP="001D42A5">
      <w:pPr>
        <w:pStyle w:val="szdcmsor1"/>
        <w:rPr>
          <w:noProof/>
        </w:rPr>
      </w:pPr>
      <w:bookmarkStart w:id="22" w:name="_Toc183455452"/>
      <w:r w:rsidRPr="00F44DBE">
        <w:rPr>
          <w:noProof/>
        </w:rPr>
        <w:lastRenderedPageBreak/>
        <w:t>Rendszerterv</w:t>
      </w:r>
      <w:bookmarkEnd w:id="22"/>
    </w:p>
    <w:p w14:paraId="2B2426CE" w14:textId="77777777" w:rsidR="004A6D86" w:rsidRPr="00F44DBE" w:rsidRDefault="004A6D86" w:rsidP="001370C5">
      <w:pPr>
        <w:pStyle w:val="szdcmsor2"/>
        <w:rPr>
          <w:noProof/>
        </w:rPr>
      </w:pPr>
      <w:bookmarkStart w:id="23" w:name="_Toc183455453"/>
      <w:r w:rsidRPr="00F44DBE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81F3777" wp14:editId="615B8256">
                <wp:simplePos x="0" y="0"/>
                <wp:positionH relativeFrom="column">
                  <wp:posOffset>-91440</wp:posOffset>
                </wp:positionH>
                <wp:positionV relativeFrom="paragraph">
                  <wp:posOffset>4303395</wp:posOffset>
                </wp:positionV>
                <wp:extent cx="5579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636066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12559" w14:textId="74F55FC0" w:rsidR="004A6D86" w:rsidRPr="006A2EF6" w:rsidRDefault="006A2EF6" w:rsidP="006A2EF6">
                            <w:pPr>
                              <w:pStyle w:val="szdbracm"/>
                            </w:pPr>
                            <w:bookmarkStart w:id="24" w:name="_Toc183454236"/>
                            <w:r>
                              <w:t>ábra</w:t>
                            </w:r>
                            <w:r>
                              <w:t xml:space="preserve"> </w:t>
                            </w:r>
                            <w:r w:rsidR="000251A5">
                              <w:t>4</w:t>
                            </w:r>
                            <w:r>
                              <w:t>: A játék</w:t>
                            </w:r>
                            <w:r>
                              <w:t xml:space="preserve"> használati eset-diagramja</w:t>
                            </w:r>
                            <w:bookmarkEnd w:id="24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F3777" id="_x0000_s1027" type="#_x0000_t202" style="position:absolute;left:0;text-align:left;margin-left:-7.2pt;margin-top:338.85pt;width:439.3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WPaGAIAAD8EAAAOAAAAZHJzL2Uyb0RvYy54bWysU8Fu2zAMvQ/YPwi6L046pFu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nn8083sx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" stroked="f">
                <v:textbox style="mso-fit-shape-to-text:t" inset="0,0,0,0">
                  <w:txbxContent>
                    <w:p w14:paraId="20312559" w14:textId="74F55FC0" w:rsidR="004A6D86" w:rsidRPr="006A2EF6" w:rsidRDefault="006A2EF6" w:rsidP="006A2EF6">
                      <w:pPr>
                        <w:pStyle w:val="szdbracm"/>
                      </w:pPr>
                      <w:bookmarkStart w:id="25" w:name="_Toc183454236"/>
                      <w:r>
                        <w:t>ábra</w:t>
                      </w:r>
                      <w:r>
                        <w:t xml:space="preserve"> </w:t>
                      </w:r>
                      <w:r w:rsidR="000251A5">
                        <w:t>4</w:t>
                      </w:r>
                      <w:r>
                        <w:t>: A játék</w:t>
                      </w:r>
                      <w:r>
                        <w:t xml:space="preserve"> használati eset-diagramja</w:t>
                      </w:r>
                      <w:bookmarkEnd w:id="25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510D" w:rsidRPr="00F44DBE">
        <w:rPr>
          <w:noProof/>
        </w:rPr>
        <w:t>Használati eset-diagram (Use-case UML)</w:t>
      </w:r>
      <w:bookmarkEnd w:id="23"/>
    </w:p>
    <w:p w14:paraId="276F2B8D" w14:textId="317330CE" w:rsidR="00B14AB0" w:rsidRPr="00F44DBE" w:rsidRDefault="004A6D86" w:rsidP="004A6D86">
      <w:pPr>
        <w:pStyle w:val="szdbra"/>
        <w:rPr>
          <w:noProof/>
        </w:rPr>
      </w:pPr>
      <w:r w:rsidRPr="00F44DBE">
        <w:rPr>
          <w:noProof/>
        </w:rPr>
        <w:drawing>
          <wp:inline distT="0" distB="0" distL="0" distR="0" wp14:anchorId="225DBA87" wp14:editId="3C6195F1">
            <wp:extent cx="5579110" cy="3843655"/>
            <wp:effectExtent l="0" t="0" r="2540" b="4445"/>
            <wp:docPr id="1289470194" name="Kép 1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0194" name="Kép 1" descr="A képen szöveg, diagram, Betűtípus, so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3D47" w14:textId="2CC1E5EB" w:rsidR="009A3708" w:rsidRPr="00F44DBE" w:rsidRDefault="009A3708" w:rsidP="001370C5">
      <w:pPr>
        <w:pStyle w:val="szdcmsor3"/>
        <w:spacing w:after="240"/>
        <w:rPr>
          <w:noProof/>
        </w:rPr>
      </w:pPr>
      <w:bookmarkStart w:id="26" w:name="_Toc183455454"/>
      <w:r w:rsidRPr="00F44DBE">
        <w:rPr>
          <w:noProof/>
        </w:rPr>
        <w:t>Használati esetek részletes szöveges ismertetése</w:t>
      </w:r>
      <w:bookmarkEnd w:id="26"/>
    </w:p>
    <w:p w14:paraId="710CFA29" w14:textId="19E5EA10" w:rsidR="00356BD3" w:rsidRPr="00F44DBE" w:rsidRDefault="001370C5" w:rsidP="00356BD3">
      <w:pPr>
        <w:pStyle w:val="szdszveg"/>
        <w:spacing w:after="120" w:line="240" w:lineRule="auto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Install Gam</w:t>
      </w:r>
      <w:r w:rsidR="00356BD3" w:rsidRPr="00F44DBE">
        <w:rPr>
          <w:b/>
          <w:bCs/>
          <w:noProof/>
          <w:u w:val="single"/>
        </w:rPr>
        <w:t>e</w:t>
      </w:r>
    </w:p>
    <w:p w14:paraId="579EEB66" w14:textId="77777777" w:rsidR="00356BD3" w:rsidRPr="00F44DBE" w:rsidRDefault="00356BD3" w:rsidP="00356BD3">
      <w:pPr>
        <w:pStyle w:val="szdszveg"/>
        <w:spacing w:line="240" w:lineRule="auto"/>
        <w:rPr>
          <w:noProof/>
        </w:rPr>
      </w:pPr>
      <w:r w:rsidRPr="00F44DBE">
        <w:rPr>
          <w:noProof/>
        </w:rPr>
        <w:t>A</w:t>
      </w:r>
      <w:r w:rsidR="001370C5" w:rsidRPr="00F44DBE">
        <w:rPr>
          <w:noProof/>
        </w:rPr>
        <w:t xml:space="preserve"> játékállományok telepítése saját rendszerre, melyhez először a játéktelepítő letöltése </w:t>
      </w:r>
    </w:p>
    <w:p w14:paraId="1518071C" w14:textId="61C394C8" w:rsidR="00356BD3" w:rsidRPr="00F44DBE" w:rsidRDefault="001370C5" w:rsidP="00356BD3">
      <w:pPr>
        <w:pStyle w:val="szdszveg"/>
        <w:spacing w:after="240" w:line="240" w:lineRule="auto"/>
        <w:rPr>
          <w:noProof/>
        </w:rPr>
      </w:pPr>
      <w:r w:rsidRPr="00F44DBE">
        <w:rPr>
          <w:noProof/>
        </w:rPr>
        <w:t>szükséges.</w:t>
      </w:r>
    </w:p>
    <w:p w14:paraId="1E1FD4D5" w14:textId="66D909BE" w:rsidR="00356BD3" w:rsidRPr="00F44DBE" w:rsidRDefault="001370C5" w:rsidP="00356BD3">
      <w:pPr>
        <w:pStyle w:val="szdszveg"/>
        <w:spacing w:after="240" w:line="240" w:lineRule="auto"/>
        <w:ind w:left="1701" w:hanging="1304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Play</w:t>
      </w:r>
      <w:r w:rsidR="00356BD3" w:rsidRPr="00F44DBE">
        <w:rPr>
          <w:b/>
          <w:bCs/>
          <w:noProof/>
          <w:u w:val="single"/>
        </w:rPr>
        <w:t xml:space="preserve"> </w:t>
      </w:r>
      <w:r w:rsidRPr="00F44DBE">
        <w:rPr>
          <w:b/>
          <w:bCs/>
          <w:noProof/>
          <w:u w:val="single"/>
        </w:rPr>
        <w:t>Game</w:t>
      </w:r>
    </w:p>
    <w:p w14:paraId="6A9F11EF" w14:textId="7AF4D862" w:rsidR="001370C5" w:rsidRPr="00F44DBE" w:rsidRDefault="00356BD3" w:rsidP="00356BD3">
      <w:pPr>
        <w:pStyle w:val="szdszveg"/>
        <w:spacing w:after="360" w:line="240" w:lineRule="auto"/>
        <w:ind w:left="397" w:firstLine="0"/>
        <w:rPr>
          <w:noProof/>
        </w:rPr>
      </w:pPr>
      <w:r w:rsidRPr="00F44DBE">
        <w:rPr>
          <w:noProof/>
        </w:rPr>
        <w:t>A</w:t>
      </w:r>
      <w:r w:rsidR="001370C5" w:rsidRPr="00F44DBE">
        <w:rPr>
          <w:noProof/>
        </w:rPr>
        <w:t xml:space="preserve"> játék futtatása, történhet </w:t>
      </w:r>
      <w:r w:rsidR="001370C5" w:rsidRPr="00F44DBE">
        <w:rPr>
          <w:b/>
          <w:bCs/>
          <w:noProof/>
        </w:rPr>
        <w:t>CvC</w:t>
      </w:r>
      <w:r w:rsidR="001370C5" w:rsidRPr="00F44DBE">
        <w:rPr>
          <w:noProof/>
        </w:rPr>
        <w:t xml:space="preserve"> (</w:t>
      </w:r>
      <w:r w:rsidR="001370C5" w:rsidRPr="00F44DBE">
        <w:rPr>
          <w:b/>
          <w:bCs/>
          <w:noProof/>
        </w:rPr>
        <w:t>C</w:t>
      </w:r>
      <w:r w:rsidR="001370C5" w:rsidRPr="00F44DBE">
        <w:rPr>
          <w:noProof/>
        </w:rPr>
        <w:t xml:space="preserve">omputer </w:t>
      </w:r>
      <w:r w:rsidR="001370C5" w:rsidRPr="00F44DBE">
        <w:rPr>
          <w:b/>
          <w:bCs/>
          <w:noProof/>
        </w:rPr>
        <w:t>v</w:t>
      </w:r>
      <w:r w:rsidR="001370C5" w:rsidRPr="00F44DBE">
        <w:rPr>
          <w:noProof/>
        </w:rPr>
        <w:t xml:space="preserve">s </w:t>
      </w:r>
      <w:r w:rsidR="001370C5" w:rsidRPr="00F44DBE">
        <w:rPr>
          <w:b/>
          <w:bCs/>
          <w:noProof/>
        </w:rPr>
        <w:t>C</w:t>
      </w:r>
      <w:r w:rsidR="001370C5" w:rsidRPr="00F44DBE">
        <w:rPr>
          <w:noProof/>
        </w:rPr>
        <w:t xml:space="preserve">omputer), </w:t>
      </w:r>
      <w:r w:rsidR="001370C5" w:rsidRPr="00F44DBE">
        <w:rPr>
          <w:b/>
          <w:bCs/>
          <w:noProof/>
        </w:rPr>
        <w:t>PvC</w:t>
      </w:r>
      <w:r w:rsidR="001370C5" w:rsidRPr="00F44DBE">
        <w:rPr>
          <w:noProof/>
        </w:rPr>
        <w:t xml:space="preserve"> (</w:t>
      </w:r>
      <w:r w:rsidR="001370C5" w:rsidRPr="00F44DBE">
        <w:rPr>
          <w:b/>
          <w:bCs/>
          <w:noProof/>
        </w:rPr>
        <w:t>P</w:t>
      </w:r>
      <w:r w:rsidR="001370C5" w:rsidRPr="00F44DBE">
        <w:rPr>
          <w:noProof/>
        </w:rPr>
        <w:t xml:space="preserve">layer </w:t>
      </w:r>
      <w:r w:rsidR="001370C5" w:rsidRPr="00F44DBE">
        <w:rPr>
          <w:b/>
          <w:bCs/>
          <w:noProof/>
        </w:rPr>
        <w:t>v</w:t>
      </w:r>
      <w:r w:rsidR="001370C5" w:rsidRPr="00F44DBE">
        <w:rPr>
          <w:noProof/>
        </w:rPr>
        <w:t xml:space="preserve">s </w:t>
      </w:r>
      <w:r w:rsidR="001370C5" w:rsidRPr="00F44DBE">
        <w:rPr>
          <w:b/>
          <w:bCs/>
          <w:noProof/>
        </w:rPr>
        <w:t>C</w:t>
      </w:r>
      <w:r w:rsidR="001370C5" w:rsidRPr="00F44DBE">
        <w:rPr>
          <w:noProof/>
        </w:rPr>
        <w:t>omputer)</w:t>
      </w:r>
      <w:r w:rsidRPr="00F44DBE">
        <w:rPr>
          <w:noProof/>
        </w:rPr>
        <w:t xml:space="preserve"> </w:t>
      </w:r>
      <w:r w:rsidR="00DA535E" w:rsidRPr="00F44DBE">
        <w:rPr>
          <w:noProof/>
        </w:rPr>
        <w:t>és</w:t>
      </w:r>
      <w:r w:rsidR="001370C5" w:rsidRPr="00F44DBE">
        <w:rPr>
          <w:noProof/>
        </w:rPr>
        <w:t xml:space="preserve"> </w:t>
      </w:r>
      <w:r w:rsidR="001370C5" w:rsidRPr="00F44DBE">
        <w:rPr>
          <w:b/>
          <w:bCs/>
          <w:noProof/>
        </w:rPr>
        <w:t>PvP</w:t>
      </w:r>
      <w:r w:rsidR="001370C5" w:rsidRPr="00F44DBE">
        <w:rPr>
          <w:noProof/>
        </w:rPr>
        <w:t xml:space="preserve"> (</w:t>
      </w:r>
      <w:r w:rsidR="001370C5" w:rsidRPr="00F44DBE">
        <w:rPr>
          <w:b/>
          <w:bCs/>
          <w:noProof/>
        </w:rPr>
        <w:t>P</w:t>
      </w:r>
      <w:r w:rsidR="001370C5" w:rsidRPr="00F44DBE">
        <w:rPr>
          <w:noProof/>
        </w:rPr>
        <w:t xml:space="preserve">layer </w:t>
      </w:r>
      <w:r w:rsidR="001370C5" w:rsidRPr="00F44DBE">
        <w:rPr>
          <w:b/>
          <w:bCs/>
          <w:noProof/>
        </w:rPr>
        <w:t>v</w:t>
      </w:r>
      <w:r w:rsidR="001370C5" w:rsidRPr="00F44DBE">
        <w:rPr>
          <w:noProof/>
        </w:rPr>
        <w:t xml:space="preserve">s </w:t>
      </w:r>
      <w:r w:rsidR="001370C5" w:rsidRPr="00F44DBE">
        <w:rPr>
          <w:b/>
          <w:bCs/>
          <w:noProof/>
        </w:rPr>
        <w:t>P</w:t>
      </w:r>
      <w:r w:rsidR="001370C5" w:rsidRPr="00F44DBE">
        <w:rPr>
          <w:noProof/>
        </w:rPr>
        <w:t xml:space="preserve">layer) játékmódokban, </w:t>
      </w:r>
      <w:r w:rsidRPr="00F44DBE">
        <w:rPr>
          <w:noProof/>
        </w:rPr>
        <w:t xml:space="preserve">valamint minden játékmódban tetszés szerint használható a </w:t>
      </w:r>
      <w:r w:rsidRPr="00F44DBE">
        <w:rPr>
          <w:b/>
          <w:bCs/>
          <w:noProof/>
        </w:rPr>
        <w:t xml:space="preserve">Log Game </w:t>
      </w:r>
      <w:r w:rsidR="00DA535E" w:rsidRPr="00F44DBE">
        <w:rPr>
          <w:noProof/>
        </w:rPr>
        <w:t>eset</w:t>
      </w:r>
      <w:r w:rsidRPr="00F44DBE">
        <w:rPr>
          <w:noProof/>
        </w:rPr>
        <w:t>.</w:t>
      </w:r>
    </w:p>
    <w:p w14:paraId="4FF3993D" w14:textId="02260ACC" w:rsidR="00356BD3" w:rsidRPr="00F44DBE" w:rsidRDefault="00356BD3" w:rsidP="00356BD3">
      <w:pPr>
        <w:pStyle w:val="szdszveg"/>
        <w:spacing w:after="240" w:line="240" w:lineRule="auto"/>
        <w:ind w:left="2410" w:hanging="2126"/>
        <w:rPr>
          <w:noProof/>
        </w:rPr>
      </w:pPr>
      <w:r w:rsidRPr="00F44DBE">
        <w:rPr>
          <w:b/>
          <w:bCs/>
          <w:noProof/>
          <w:u w:val="single"/>
        </w:rPr>
        <w:t>Access Scoreboard</w:t>
      </w:r>
    </w:p>
    <w:p w14:paraId="1E62B11E" w14:textId="2F57A221" w:rsidR="00356BD3" w:rsidRPr="00F44DBE" w:rsidRDefault="00356BD3" w:rsidP="00356BD3">
      <w:pPr>
        <w:pStyle w:val="szdszveg"/>
        <w:spacing w:after="360" w:line="240" w:lineRule="auto"/>
        <w:ind w:left="284" w:firstLine="0"/>
        <w:rPr>
          <w:noProof/>
        </w:rPr>
      </w:pPr>
      <w:r w:rsidRPr="00F44DBE">
        <w:rPr>
          <w:noProof/>
        </w:rPr>
        <w:t>Hozzáférés a közös ranglétrához, ahol az összes egyéni legjobb eredmény elérhető és megtekinthető.</w:t>
      </w:r>
    </w:p>
    <w:p w14:paraId="46243F2B" w14:textId="77777777" w:rsidR="004A6D86" w:rsidRPr="00F44DBE" w:rsidRDefault="004A6D86" w:rsidP="00356BD3">
      <w:pPr>
        <w:pStyle w:val="szdszveg"/>
        <w:spacing w:after="120" w:line="240" w:lineRule="auto"/>
        <w:ind w:left="2410" w:hanging="2126"/>
        <w:rPr>
          <w:b/>
          <w:bCs/>
          <w:noProof/>
          <w:u w:val="single"/>
        </w:rPr>
      </w:pPr>
    </w:p>
    <w:p w14:paraId="0D563526" w14:textId="6E657AC8" w:rsidR="00356BD3" w:rsidRPr="00F44DBE" w:rsidRDefault="00356BD3" w:rsidP="005970EE">
      <w:pPr>
        <w:pStyle w:val="szdszveg"/>
        <w:spacing w:after="120" w:line="240" w:lineRule="auto"/>
        <w:ind w:left="2410" w:hanging="1984"/>
        <w:rPr>
          <w:noProof/>
        </w:rPr>
      </w:pPr>
      <w:r w:rsidRPr="00F44DBE">
        <w:rPr>
          <w:b/>
          <w:bCs/>
          <w:noProof/>
          <w:u w:val="single"/>
        </w:rPr>
        <w:lastRenderedPageBreak/>
        <w:t>Authenticate</w:t>
      </w:r>
    </w:p>
    <w:p w14:paraId="266364DE" w14:textId="275AE15F" w:rsidR="00CE5501" w:rsidRPr="00F44DBE" w:rsidRDefault="00356BD3" w:rsidP="005970EE">
      <w:pPr>
        <w:pStyle w:val="szdszveg"/>
        <w:spacing w:after="360" w:line="240" w:lineRule="auto"/>
        <w:ind w:left="284" w:firstLine="142"/>
        <w:rPr>
          <w:noProof/>
        </w:rPr>
      </w:pPr>
      <w:r w:rsidRPr="00F44DBE">
        <w:rPr>
          <w:noProof/>
        </w:rPr>
        <w:t>A játékos azonosításának esete, ami kötelezően maga után vonja a UserID validációt.</w:t>
      </w:r>
    </w:p>
    <w:p w14:paraId="195D760F" w14:textId="4E21527E" w:rsidR="00356BD3" w:rsidRPr="00F44DBE" w:rsidRDefault="00356BD3" w:rsidP="00247647">
      <w:pPr>
        <w:pStyle w:val="szdszveg"/>
        <w:spacing w:after="120" w:line="240" w:lineRule="auto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Improve Game Engine</w:t>
      </w:r>
    </w:p>
    <w:p w14:paraId="4C6E1AB4" w14:textId="0CC92B03" w:rsidR="00CE5501" w:rsidRPr="00F44DBE" w:rsidRDefault="00247647" w:rsidP="00247647">
      <w:pPr>
        <w:pStyle w:val="szdszveg"/>
        <w:spacing w:after="240" w:line="240" w:lineRule="auto"/>
        <w:ind w:left="425" w:hanging="28"/>
        <w:rPr>
          <w:noProof/>
        </w:rPr>
      </w:pPr>
      <w:r w:rsidRPr="00F44DBE">
        <w:rPr>
          <w:noProof/>
        </w:rPr>
        <w:t xml:space="preserve">A játékmotor fejlesztésének esete (kötelező dokumentációs </w:t>
      </w:r>
      <w:r w:rsidR="00DA535E" w:rsidRPr="00F44DBE">
        <w:rPr>
          <w:noProof/>
        </w:rPr>
        <w:t>folyamattal).</w:t>
      </w:r>
    </w:p>
    <w:p w14:paraId="7E1EC392" w14:textId="624A3F0E" w:rsidR="00356BD3" w:rsidRPr="00F44DBE" w:rsidRDefault="00247647" w:rsidP="00DA535E">
      <w:pPr>
        <w:pStyle w:val="szdszveg"/>
        <w:spacing w:after="120" w:line="240" w:lineRule="auto"/>
        <w:ind w:left="2410" w:hanging="2013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Fix Bugs</w:t>
      </w:r>
    </w:p>
    <w:p w14:paraId="1F5A138F" w14:textId="4CBE1F85" w:rsidR="00247647" w:rsidRPr="00F44DBE" w:rsidRDefault="00247647" w:rsidP="00247647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hibák javításainak folyamata</w:t>
      </w:r>
      <w:r w:rsidR="00DA535E" w:rsidRPr="00F44DBE">
        <w:rPr>
          <w:noProof/>
        </w:rPr>
        <w:t xml:space="preserve"> (kötelező dokumentációs folyamattal).</w:t>
      </w:r>
    </w:p>
    <w:p w14:paraId="1AEC46A0" w14:textId="25C2608E" w:rsidR="00247647" w:rsidRPr="00F44DBE" w:rsidRDefault="00247647" w:rsidP="00DA535E">
      <w:pPr>
        <w:pStyle w:val="szdszveg"/>
        <w:spacing w:after="120" w:line="240" w:lineRule="auto"/>
        <w:ind w:left="2410" w:hanging="2013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Analyise Game Data</w:t>
      </w:r>
    </w:p>
    <w:p w14:paraId="4BA5E504" w14:textId="6E750F90" w:rsidR="00DA535E" w:rsidRPr="00F44DBE" w:rsidRDefault="00247647" w:rsidP="00247647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 xml:space="preserve">A lejátszott mérkőzések kiértékelésének folyamata </w:t>
      </w:r>
      <w:r w:rsidR="00DA535E" w:rsidRPr="00F44DBE">
        <w:rPr>
          <w:noProof/>
        </w:rPr>
        <w:t>(kötelező dokumentációs folyamattal).</w:t>
      </w:r>
    </w:p>
    <w:p w14:paraId="54B4B8DD" w14:textId="5DBD8BB7" w:rsidR="00247647" w:rsidRPr="00F44DBE" w:rsidRDefault="00247647" w:rsidP="00DA535E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Improve AI Profiles</w:t>
      </w:r>
    </w:p>
    <w:p w14:paraId="150CFE74" w14:textId="403697C6" w:rsidR="00DA535E" w:rsidRPr="00F44DBE" w:rsidRDefault="00247647" w:rsidP="00247647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gépi profilok továbbfejlesztésének esete</w:t>
      </w:r>
      <w:r w:rsidR="00DA535E" w:rsidRPr="00F44DBE">
        <w:rPr>
          <w:noProof/>
        </w:rPr>
        <w:t xml:space="preserve"> (kötelező dokumentációs folyamattal).</w:t>
      </w:r>
    </w:p>
    <w:p w14:paraId="46C8E347" w14:textId="0A87C13D" w:rsidR="00247647" w:rsidRPr="00F44DBE" w:rsidRDefault="00247647" w:rsidP="00DA535E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Design Interface</w:t>
      </w:r>
    </w:p>
    <w:p w14:paraId="5E2C6F34" w14:textId="0A1962F9" w:rsidR="00DA535E" w:rsidRPr="00F44DBE" w:rsidRDefault="00DA535E" w:rsidP="00247647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felhasználó felület tervezésének esete (kötelező dokumentációs folyamattal).</w:t>
      </w:r>
    </w:p>
    <w:p w14:paraId="5A5A2190" w14:textId="51726B08" w:rsidR="00DA535E" w:rsidRPr="00F44DBE" w:rsidRDefault="00DA535E" w:rsidP="00DA535E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Draw Mockup</w:t>
      </w:r>
    </w:p>
    <w:p w14:paraId="46EDED2A" w14:textId="1C55CA29" w:rsidR="00DA535E" w:rsidRPr="00F44DBE" w:rsidRDefault="00DA535E" w:rsidP="00DA535E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tervezés</w:t>
      </w:r>
      <w:r w:rsidR="00280AE1" w:rsidRPr="00F44DBE">
        <w:rPr>
          <w:noProof/>
        </w:rPr>
        <w:t>t</w:t>
      </w:r>
      <w:r w:rsidRPr="00F44DBE">
        <w:rPr>
          <w:noProof/>
        </w:rPr>
        <w:t xml:space="preserve"> követő látványtervek elkészítése, megrajzolása (kötelező dokumentációs folyamattal).</w:t>
      </w:r>
    </w:p>
    <w:p w14:paraId="61235021" w14:textId="46719A1F" w:rsidR="00DA535E" w:rsidRPr="00F44DBE" w:rsidRDefault="00DA535E" w:rsidP="00DA535E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Implement codebase</w:t>
      </w:r>
    </w:p>
    <w:p w14:paraId="453457D1" w14:textId="2ADA718E" w:rsidR="00DA535E" w:rsidRPr="00F44DBE" w:rsidRDefault="00DA535E" w:rsidP="00DA535E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felhasználói felület implementációja a tervezet, valamint a kidolgozott látványtervek alapján (kötelező dokumentációs folyamattal).</w:t>
      </w:r>
    </w:p>
    <w:p w14:paraId="3DC6C665" w14:textId="4A4B4D4A" w:rsidR="00DA535E" w:rsidRPr="00F44DBE" w:rsidRDefault="00DA535E" w:rsidP="002357A6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Write test</w:t>
      </w:r>
    </w:p>
    <w:p w14:paraId="5066022C" w14:textId="6484BAEC" w:rsidR="002357A6" w:rsidRPr="00F44DBE" w:rsidRDefault="002357A6" w:rsidP="00D0228A">
      <w:pPr>
        <w:pStyle w:val="szdszveg"/>
        <w:spacing w:after="600" w:line="240" w:lineRule="auto"/>
        <w:ind w:left="340" w:firstLine="0"/>
        <w:rPr>
          <w:noProof/>
        </w:rPr>
      </w:pPr>
      <w:r w:rsidRPr="00F44DBE">
        <w:rPr>
          <w:noProof/>
        </w:rPr>
        <w:t>A játék állományainak automatizált tesztelése, egyes</w:t>
      </w:r>
      <w:r w:rsidR="00280AE1" w:rsidRPr="00F44DBE">
        <w:rPr>
          <w:noProof/>
        </w:rPr>
        <w:t xml:space="preserve"> </w:t>
      </w:r>
      <w:r w:rsidRPr="00F44DBE">
        <w:rPr>
          <w:noProof/>
        </w:rPr>
        <w:t>esetekben moduláris megközelítésben máskor integrációs jelleggel (kötelező dokumentációs folyamattal).</w:t>
      </w:r>
    </w:p>
    <w:p w14:paraId="22F93FC7" w14:textId="75985A2A" w:rsidR="006313D7" w:rsidRPr="00F44DBE" w:rsidRDefault="009A3708" w:rsidP="00280AE1">
      <w:pPr>
        <w:pStyle w:val="szdcmsor3"/>
        <w:spacing w:after="240" w:line="240" w:lineRule="auto"/>
        <w:rPr>
          <w:noProof/>
        </w:rPr>
      </w:pPr>
      <w:bookmarkStart w:id="27" w:name="_Toc183455455"/>
      <w:r w:rsidRPr="00F44DBE">
        <w:rPr>
          <w:noProof/>
        </w:rPr>
        <w:t>Aktorok részletes leírása</w:t>
      </w:r>
      <w:bookmarkEnd w:id="27"/>
    </w:p>
    <w:p w14:paraId="28D700AD" w14:textId="2451CEBD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New Player</w:t>
      </w:r>
    </w:p>
    <w:p w14:paraId="2E94F534" w14:textId="673A2602" w:rsidR="00280AE1" w:rsidRPr="00F44DBE" w:rsidRDefault="00280AE1" w:rsidP="00280AE1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Új játékos, aki még nem telepítette a játékot.</w:t>
      </w:r>
    </w:p>
    <w:p w14:paraId="568DA3C4" w14:textId="5305D16E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Player</w:t>
      </w:r>
    </w:p>
    <w:p w14:paraId="09CE912F" w14:textId="3C0BD753" w:rsidR="00280AE1" w:rsidRPr="00F44DBE" w:rsidRDefault="00280AE1" w:rsidP="00280AE1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játékkal már rendelkező általános játékos.</w:t>
      </w:r>
    </w:p>
    <w:p w14:paraId="0047D590" w14:textId="6451C3AB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Engine Architect</w:t>
      </w:r>
    </w:p>
    <w:p w14:paraId="2632B8EC" w14:textId="4A8FF67B" w:rsidR="00280AE1" w:rsidRPr="00F44DBE" w:rsidRDefault="00280AE1" w:rsidP="00280AE1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játékmotor fejlesztéséért és javításáért felelős szakember.</w:t>
      </w:r>
    </w:p>
    <w:p w14:paraId="7E6F51FF" w14:textId="5844BCA7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AI Engineer (and Data Analyst)</w:t>
      </w:r>
    </w:p>
    <w:p w14:paraId="13358264" w14:textId="5303DF87" w:rsidR="00280AE1" w:rsidRPr="00F44DBE" w:rsidRDefault="00280AE1" w:rsidP="005970EE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gépi játékos profilok fejlesztéséért és a meccsadatok kiértékeléséért felelős fejlesztő / adatelemző.</w:t>
      </w:r>
    </w:p>
    <w:p w14:paraId="6ACE7E41" w14:textId="01B8377E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lastRenderedPageBreak/>
        <w:t>UI Designer</w:t>
      </w:r>
    </w:p>
    <w:p w14:paraId="624B66EB" w14:textId="78F883E6" w:rsidR="00280AE1" w:rsidRPr="00F44DBE" w:rsidRDefault="00280AE1" w:rsidP="00280AE1">
      <w:pPr>
        <w:pStyle w:val="szdszveg"/>
        <w:spacing w:after="240" w:line="240" w:lineRule="auto"/>
        <w:rPr>
          <w:noProof/>
        </w:rPr>
      </w:pPr>
      <w:r w:rsidRPr="00F44DBE">
        <w:rPr>
          <w:noProof/>
        </w:rPr>
        <w:t>A felhasználói felület tervezéséért is implementálásáért felelős szakember.</w:t>
      </w:r>
    </w:p>
    <w:p w14:paraId="40D15795" w14:textId="70B721ED" w:rsidR="00280AE1" w:rsidRPr="00F44DBE" w:rsidRDefault="00280AE1" w:rsidP="00280AE1">
      <w:pPr>
        <w:pStyle w:val="szdszveg"/>
        <w:spacing w:after="120" w:line="240" w:lineRule="auto"/>
        <w:ind w:left="340" w:firstLine="0"/>
        <w:rPr>
          <w:b/>
          <w:bCs/>
          <w:noProof/>
          <w:u w:val="single"/>
        </w:rPr>
      </w:pPr>
      <w:r w:rsidRPr="00F44DBE">
        <w:rPr>
          <w:b/>
          <w:bCs/>
          <w:noProof/>
          <w:u w:val="single"/>
        </w:rPr>
        <w:t>Tester</w:t>
      </w:r>
    </w:p>
    <w:p w14:paraId="65B67720" w14:textId="57857D3A" w:rsidR="00280AE1" w:rsidRPr="00F44DBE" w:rsidRDefault="00F4589A" w:rsidP="00F4589A">
      <w:pPr>
        <w:pStyle w:val="szdszveg"/>
        <w:spacing w:after="240" w:line="240" w:lineRule="auto"/>
        <w:ind w:left="340" w:firstLine="0"/>
        <w:rPr>
          <w:noProof/>
        </w:rPr>
      </w:pPr>
      <w:r w:rsidRPr="00F44DBE">
        <w:rPr>
          <w:noProof/>
        </w:rPr>
        <w:t>A kódbázis és a funkciók teszteléséért felelős szakember.</w:t>
      </w:r>
    </w:p>
    <w:p w14:paraId="35AF8E63" w14:textId="097083EC" w:rsidR="001E4ED2" w:rsidRPr="00F44DBE" w:rsidRDefault="009A3708" w:rsidP="001E4ED2">
      <w:pPr>
        <w:pStyle w:val="szdcmsor2"/>
        <w:rPr>
          <w:noProof/>
        </w:rPr>
      </w:pPr>
      <w:bookmarkStart w:id="28" w:name="_Toc183455456"/>
      <w:r w:rsidRPr="00F44DBE">
        <w:rPr>
          <w:noProof/>
        </w:rPr>
        <w:t>Tevékenység-diagram (Action UML)</w:t>
      </w:r>
      <w:bookmarkEnd w:id="28"/>
    </w:p>
    <w:p w14:paraId="448295F3" w14:textId="57CF5E62" w:rsidR="00865CE6" w:rsidRPr="00F44DBE" w:rsidRDefault="00865CE6" w:rsidP="00865CE6">
      <w:pPr>
        <w:pStyle w:val="szdszveg"/>
        <w:rPr>
          <w:noProof/>
        </w:rPr>
      </w:pPr>
      <w:r w:rsidRPr="00F44DBE">
        <w:rPr>
          <w:noProof/>
        </w:rPr>
        <w:t>Megegyezik a használati eset diagrammal.</w:t>
      </w:r>
    </w:p>
    <w:p w14:paraId="1A305A6D" w14:textId="77838C29" w:rsidR="00476425" w:rsidRPr="00F44DBE" w:rsidRDefault="00476425" w:rsidP="00476425">
      <w:pPr>
        <w:pStyle w:val="szdcmsor2"/>
        <w:rPr>
          <w:noProof/>
        </w:rPr>
      </w:pPr>
      <w:bookmarkStart w:id="29" w:name="_Toc183455457"/>
      <w:r w:rsidRPr="00F44DBE">
        <w:rPr>
          <w:noProof/>
        </w:rPr>
        <w:t>Állapotgép diagramok (State Machine)</w:t>
      </w:r>
      <w:bookmarkEnd w:id="29"/>
    </w:p>
    <w:p w14:paraId="7B9FC138" w14:textId="4CD71129" w:rsidR="001812BB" w:rsidRPr="00F44DBE" w:rsidRDefault="004205F5" w:rsidP="004D6637">
      <w:pPr>
        <w:pStyle w:val="szdszveg"/>
        <w:rPr>
          <w:noProof/>
        </w:rPr>
      </w:pPr>
      <w:r w:rsidRPr="00F44DBE">
        <w:rPr>
          <w:noProof/>
        </w:rPr>
        <w:t xml:space="preserve">Az alábbi ábrán a játék teljes állapotgép diagramja látható a felhasználó szempontjából, amely végig kíséri a játék letöltésétől az egyik </w:t>
      </w:r>
      <w:r w:rsidR="001812BB" w:rsidRPr="00F44DBE">
        <w:rPr>
          <w:noProof/>
        </w:rPr>
        <w:t>fél győzelmének</w:t>
      </w:r>
      <w:r w:rsidRPr="00F44DBE">
        <w:rPr>
          <w:noProof/>
        </w:rPr>
        <w:t xml:space="preserve"> vagy döntetlen</w:t>
      </w:r>
      <w:r w:rsidR="007B4D1B" w:rsidRPr="00F44DBE">
        <w:rPr>
          <w:noProof/>
        </w:rPr>
        <w:t xml:space="preserve"> helyzet</w:t>
      </w:r>
      <w:r w:rsidRPr="00F44DBE">
        <w:rPr>
          <w:noProof/>
        </w:rPr>
        <w:t xml:space="preserve"> kialakulásának állapotáig.</w:t>
      </w:r>
      <w:r w:rsidR="004D6637" w:rsidRPr="00F44DBE">
        <w:rPr>
          <w:noProof/>
        </w:rPr>
        <w:t xml:space="preserve"> </w:t>
      </w:r>
      <w:r w:rsidR="001812BB" w:rsidRPr="00F44DBE">
        <w:rPr>
          <w:noProof/>
        </w:rPr>
        <w:t xml:space="preserve">A kritikus szekciók a letöltés, módválasztás és a második játékbéli fázis. </w:t>
      </w:r>
    </w:p>
    <w:p w14:paraId="041AE9D7" w14:textId="77777777" w:rsidR="00CD6AA9" w:rsidRPr="00F44DBE" w:rsidRDefault="00CD6AA9" w:rsidP="00793D38">
      <w:pPr>
        <w:pStyle w:val="szdbra"/>
        <w:rPr>
          <w:noProof/>
        </w:rPr>
      </w:pPr>
      <w:r w:rsidRPr="00F44DBE"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21B057A6" w:rsidR="00CD6AA9" w:rsidRPr="00F44DBE" w:rsidRDefault="00CD6AA9" w:rsidP="00CD6AA9">
      <w:pPr>
        <w:pStyle w:val="szdbracm"/>
        <w:rPr>
          <w:noProof/>
        </w:rPr>
      </w:pPr>
      <w:bookmarkStart w:id="30" w:name="_Toc183454237"/>
      <w:r w:rsidRPr="00F44DBE">
        <w:rPr>
          <w:noProof/>
        </w:rPr>
        <w:t xml:space="preserve">ábra </w:t>
      </w:r>
      <w:r w:rsidR="00946740" w:rsidRPr="00F44DBE">
        <w:rPr>
          <w:noProof/>
        </w:rPr>
        <w:t>5</w:t>
      </w:r>
      <w:r w:rsidRPr="00F44DBE">
        <w:rPr>
          <w:noProof/>
        </w:rPr>
        <w:t>: A játék teljes felhasználói állapotgép diagramja</w:t>
      </w:r>
      <w:bookmarkEnd w:id="30"/>
      <w:r w:rsidRPr="00F44DBE">
        <w:rPr>
          <w:noProof/>
        </w:rPr>
        <w:t xml:space="preserve"> </w:t>
      </w:r>
    </w:p>
    <w:p w14:paraId="2D763874" w14:textId="5A5A2F84" w:rsidR="00476425" w:rsidRPr="00F44DBE" w:rsidRDefault="000D7555" w:rsidP="000D7555">
      <w:pPr>
        <w:pStyle w:val="szdcmsor2"/>
        <w:rPr>
          <w:noProof/>
        </w:rPr>
      </w:pPr>
      <w:bookmarkStart w:id="31" w:name="_Toc183455458"/>
      <w:r w:rsidRPr="00F44DBE">
        <w:rPr>
          <w:noProof/>
        </w:rPr>
        <w:t>Kontextus diagram (Context diagram)</w:t>
      </w:r>
      <w:bookmarkEnd w:id="31"/>
    </w:p>
    <w:p w14:paraId="2C5D2C3B" w14:textId="77777777" w:rsidR="002533F1" w:rsidRPr="00F44DBE" w:rsidRDefault="002533F1" w:rsidP="002533F1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41D8C4C6" wp14:editId="1FD29584">
            <wp:extent cx="2836270" cy="1486894"/>
            <wp:effectExtent l="0" t="0" r="254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21" cy="14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1C51D24A" w:rsidR="002533F1" w:rsidRPr="00F44DBE" w:rsidRDefault="002533F1" w:rsidP="002533F1">
      <w:pPr>
        <w:pStyle w:val="szdbracm"/>
        <w:rPr>
          <w:noProof/>
        </w:rPr>
      </w:pPr>
      <w:bookmarkStart w:id="32" w:name="_Toc183454238"/>
      <w:r w:rsidRPr="00F44DBE">
        <w:rPr>
          <w:noProof/>
        </w:rPr>
        <w:t xml:space="preserve">ábra </w:t>
      </w:r>
      <w:r w:rsidR="00946740" w:rsidRPr="00F44DBE">
        <w:rPr>
          <w:noProof/>
        </w:rPr>
        <w:t>6</w:t>
      </w:r>
      <w:r w:rsidRPr="00F44DBE">
        <w:rPr>
          <w:noProof/>
        </w:rPr>
        <w:t xml:space="preserve">: </w:t>
      </w:r>
      <w:r w:rsidR="009F082D" w:rsidRPr="00F44DBE">
        <w:rPr>
          <w:noProof/>
        </w:rPr>
        <w:t xml:space="preserve">A </w:t>
      </w:r>
      <w:r w:rsidR="00763753" w:rsidRPr="00F44DBE">
        <w:rPr>
          <w:noProof/>
        </w:rPr>
        <w:t>malomjáték</w:t>
      </w:r>
      <w:r w:rsidR="009F082D" w:rsidRPr="00F44DBE">
        <w:rPr>
          <w:noProof/>
        </w:rPr>
        <w:t xml:space="preserve"> szoftver k</w:t>
      </w:r>
      <w:r w:rsidRPr="00F44DBE">
        <w:rPr>
          <w:noProof/>
        </w:rPr>
        <w:t>ontextus diagram</w:t>
      </w:r>
      <w:r w:rsidR="009F082D" w:rsidRPr="00F44DBE">
        <w:rPr>
          <w:noProof/>
        </w:rPr>
        <w:t>ja</w:t>
      </w:r>
      <w:bookmarkEnd w:id="32"/>
    </w:p>
    <w:p w14:paraId="0055785A" w14:textId="704809C9" w:rsidR="0050715A" w:rsidRPr="00F44DBE" w:rsidRDefault="00D310E2" w:rsidP="00D310E2">
      <w:pPr>
        <w:pStyle w:val="szdtblzatcm"/>
        <w:ind w:left="2517"/>
        <w:rPr>
          <w:noProof/>
        </w:rPr>
      </w:pPr>
      <w:r w:rsidRPr="00F44DBE">
        <w:rPr>
          <w:noProof/>
        </w:rPr>
        <w:lastRenderedPageBreak/>
        <w:t xml:space="preserve">3.1. </w:t>
      </w:r>
      <w:r w:rsidR="0050715A" w:rsidRPr="00F44DBE">
        <w:rPr>
          <w:noProof/>
        </w:rPr>
        <w:t xml:space="preserve">Táblázat: </w:t>
      </w:r>
      <w:r w:rsidR="00881D92" w:rsidRPr="00F44DBE">
        <w:rPr>
          <w:noProof/>
        </w:rPr>
        <w:t>Fejlesztő aktor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:rsidRPr="00F44DBE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Pr="00F44DBE" w:rsidRDefault="009B6C89" w:rsidP="009B6C89">
            <w:pPr>
              <w:pStyle w:val="szdtblzattrzs"/>
              <w:jc w:val="center"/>
              <w:rPr>
                <w:noProof/>
              </w:rPr>
            </w:pPr>
            <w:r w:rsidRPr="00F44DBE">
              <w:rPr>
                <w:b/>
                <w:bCs/>
                <w:i w:val="0"/>
                <w:iCs/>
                <w:noProof/>
              </w:rPr>
              <w:t>Fejlesztő</w:t>
            </w:r>
            <w:r w:rsidR="00BE0C4E" w:rsidRPr="00F44DBE">
              <w:rPr>
                <w:b/>
                <w:bCs/>
                <w:i w:val="0"/>
                <w:iCs/>
                <w:noProof/>
              </w:rPr>
              <w:t xml:space="preserve"> (tesztelő)</w:t>
            </w:r>
          </w:p>
        </w:tc>
      </w:tr>
      <w:tr w:rsidR="00157AD7" w:rsidRPr="00F44DBE" w14:paraId="7D4C38F0" w14:textId="77777777" w:rsidTr="009B6C89">
        <w:tc>
          <w:tcPr>
            <w:tcW w:w="1696" w:type="dxa"/>
          </w:tcPr>
          <w:p w14:paraId="183F79DE" w14:textId="33D8BE3E" w:rsidR="00157AD7" w:rsidRPr="00F44DBE" w:rsidRDefault="0092052E" w:rsidP="00B9315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Feladat</w:t>
            </w:r>
          </w:p>
        </w:tc>
        <w:tc>
          <w:tcPr>
            <w:tcW w:w="7080" w:type="dxa"/>
          </w:tcPr>
          <w:p w14:paraId="5632FE22" w14:textId="36B039E0" w:rsidR="00157AD7" w:rsidRPr="00F44DBE" w:rsidRDefault="00B2045C" w:rsidP="00B9315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Konzolon keresztül szimulációk futtatása, modell tanítás, adatgenerálás.</w:t>
            </w:r>
          </w:p>
        </w:tc>
      </w:tr>
      <w:tr w:rsidR="00157AD7" w:rsidRPr="00F44DBE" w14:paraId="11EEBEAA" w14:textId="77777777" w:rsidTr="009B6C89">
        <w:tc>
          <w:tcPr>
            <w:tcW w:w="1696" w:type="dxa"/>
          </w:tcPr>
          <w:p w14:paraId="7031402D" w14:textId="6C996EC3" w:rsidR="00157AD7" w:rsidRPr="00F44DBE" w:rsidRDefault="0092052E" w:rsidP="00B9315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Mennyiség</w:t>
            </w:r>
          </w:p>
        </w:tc>
        <w:tc>
          <w:tcPr>
            <w:tcW w:w="7080" w:type="dxa"/>
          </w:tcPr>
          <w:p w14:paraId="2C77FB41" w14:textId="3C4B91F0" w:rsidR="00157AD7" w:rsidRPr="00F44DBE" w:rsidRDefault="00B2045C" w:rsidP="00B9315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Kéthetente egy alkalom.</w:t>
            </w:r>
          </w:p>
        </w:tc>
      </w:tr>
      <w:tr w:rsidR="00157AD7" w:rsidRPr="00F44DBE" w14:paraId="657D26C7" w14:textId="77777777" w:rsidTr="009B6C89">
        <w:tc>
          <w:tcPr>
            <w:tcW w:w="1696" w:type="dxa"/>
          </w:tcPr>
          <w:p w14:paraId="0F152F44" w14:textId="5FC8B0A0" w:rsidR="00157AD7" w:rsidRPr="00F44DBE" w:rsidRDefault="0092052E" w:rsidP="00B9315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Fajta</w:t>
            </w:r>
          </w:p>
        </w:tc>
        <w:tc>
          <w:tcPr>
            <w:tcW w:w="7080" w:type="dxa"/>
          </w:tcPr>
          <w:p w14:paraId="3AC2FD53" w14:textId="3A2D8719" w:rsidR="00157AD7" w:rsidRPr="00F44DBE" w:rsidRDefault="00AA570C" w:rsidP="00B9315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Alkalmazott</w:t>
            </w:r>
          </w:p>
        </w:tc>
      </w:tr>
      <w:tr w:rsidR="00157AD7" w:rsidRPr="00F44DBE" w14:paraId="77389982" w14:textId="77777777" w:rsidTr="009B6C89">
        <w:tc>
          <w:tcPr>
            <w:tcW w:w="1696" w:type="dxa"/>
          </w:tcPr>
          <w:p w14:paraId="0D458107" w14:textId="6A195C0A" w:rsidR="00157AD7" w:rsidRPr="00F44DBE" w:rsidRDefault="0092052E" w:rsidP="00B9315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Pr="00F44DBE" w:rsidRDefault="00AA570C" w:rsidP="00472368">
            <w:pPr>
              <w:pStyle w:val="szdtblzattrzs"/>
              <w:numPr>
                <w:ilvl w:val="0"/>
                <w:numId w:val="22"/>
              </w:numPr>
              <w:rPr>
                <w:noProof/>
              </w:rPr>
            </w:pPr>
            <w:r w:rsidRPr="00F44DBE">
              <w:rPr>
                <w:noProof/>
              </w:rPr>
              <w:t>hét</w:t>
            </w:r>
          </w:p>
        </w:tc>
      </w:tr>
    </w:tbl>
    <w:p w14:paraId="64F0E67F" w14:textId="7AB3EDB8" w:rsidR="00472368" w:rsidRPr="00F44DBE" w:rsidRDefault="00472368" w:rsidP="00472368">
      <w:pPr>
        <w:pStyle w:val="szdtblzatcm"/>
        <w:ind w:left="2517"/>
        <w:rPr>
          <w:noProof/>
        </w:rPr>
      </w:pPr>
      <w:r w:rsidRPr="00F44DBE">
        <w:rPr>
          <w:noProof/>
        </w:rPr>
        <w:t>3.2</w:t>
      </w:r>
      <w:r w:rsidR="00D310E2" w:rsidRPr="00F44DBE">
        <w:rPr>
          <w:noProof/>
        </w:rPr>
        <w:t>.</w:t>
      </w:r>
      <w:r w:rsidRPr="00F44DBE">
        <w:rPr>
          <w:noProof/>
        </w:rPr>
        <w:t xml:space="preserve"> Táblázat: </w:t>
      </w:r>
      <w:r w:rsidR="00214E2C" w:rsidRPr="00F44DBE">
        <w:rPr>
          <w:noProof/>
        </w:rPr>
        <w:t>Játékos</w:t>
      </w:r>
      <w:r w:rsidRPr="00F44DBE">
        <w:rPr>
          <w:noProof/>
        </w:rPr>
        <w:t xml:space="preserve"> aktor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:rsidRPr="00F44DBE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Pr="00F44DBE" w:rsidRDefault="00214E2C" w:rsidP="002156FB">
            <w:pPr>
              <w:pStyle w:val="szdtblzattrzs"/>
              <w:jc w:val="center"/>
              <w:rPr>
                <w:noProof/>
              </w:rPr>
            </w:pPr>
            <w:r w:rsidRPr="00F44DBE">
              <w:rPr>
                <w:b/>
                <w:bCs/>
                <w:i w:val="0"/>
                <w:iCs/>
                <w:noProof/>
              </w:rPr>
              <w:t>Játékos</w:t>
            </w:r>
            <w:r w:rsidR="00472368" w:rsidRPr="00F44DBE">
              <w:rPr>
                <w:b/>
                <w:bCs/>
                <w:i w:val="0"/>
                <w:iCs/>
                <w:noProof/>
              </w:rPr>
              <w:t xml:space="preserve"> (</w:t>
            </w:r>
            <w:r w:rsidRPr="00F44DBE">
              <w:rPr>
                <w:b/>
                <w:bCs/>
                <w:i w:val="0"/>
                <w:iCs/>
                <w:noProof/>
              </w:rPr>
              <w:t>ember</w:t>
            </w:r>
            <w:r w:rsidR="00472368" w:rsidRPr="00F44DBE">
              <w:rPr>
                <w:b/>
                <w:bCs/>
                <w:i w:val="0"/>
                <w:iCs/>
                <w:noProof/>
              </w:rPr>
              <w:t>)</w:t>
            </w:r>
          </w:p>
        </w:tc>
      </w:tr>
      <w:tr w:rsidR="00472368" w:rsidRPr="00F44DBE" w14:paraId="1B4D4D0C" w14:textId="77777777" w:rsidTr="002156FB">
        <w:tc>
          <w:tcPr>
            <w:tcW w:w="1696" w:type="dxa"/>
          </w:tcPr>
          <w:p w14:paraId="457B31A5" w14:textId="77777777" w:rsidR="00472368" w:rsidRPr="00F44DBE" w:rsidRDefault="00472368" w:rsidP="002156FB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Feladat</w:t>
            </w:r>
          </w:p>
        </w:tc>
        <w:tc>
          <w:tcPr>
            <w:tcW w:w="7080" w:type="dxa"/>
          </w:tcPr>
          <w:p w14:paraId="222C5F36" w14:textId="10B96619" w:rsidR="00472368" w:rsidRPr="00F44DBE" w:rsidRDefault="00214E2C" w:rsidP="002156FB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 xml:space="preserve">Program futtatása grafikus interfészen. Játlék PVP-, vagy PVC módokban. </w:t>
            </w:r>
          </w:p>
        </w:tc>
      </w:tr>
      <w:tr w:rsidR="00472368" w:rsidRPr="00F44DBE" w14:paraId="134E1F4F" w14:textId="77777777" w:rsidTr="002156FB">
        <w:tc>
          <w:tcPr>
            <w:tcW w:w="1696" w:type="dxa"/>
          </w:tcPr>
          <w:p w14:paraId="7F918233" w14:textId="77777777" w:rsidR="00472368" w:rsidRPr="00F44DBE" w:rsidRDefault="00472368" w:rsidP="002156FB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Mennyiség</w:t>
            </w:r>
          </w:p>
        </w:tc>
        <w:tc>
          <w:tcPr>
            <w:tcW w:w="7080" w:type="dxa"/>
          </w:tcPr>
          <w:p w14:paraId="0C3CCB40" w14:textId="61AAACE0" w:rsidR="00472368" w:rsidRPr="00F44DBE" w:rsidRDefault="009F110A" w:rsidP="002156FB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*</w:t>
            </w:r>
          </w:p>
        </w:tc>
      </w:tr>
      <w:tr w:rsidR="00472368" w:rsidRPr="00F44DBE" w14:paraId="2074F6A2" w14:textId="77777777" w:rsidTr="002156FB">
        <w:tc>
          <w:tcPr>
            <w:tcW w:w="1696" w:type="dxa"/>
          </w:tcPr>
          <w:p w14:paraId="3713D0FF" w14:textId="77777777" w:rsidR="00472368" w:rsidRPr="00F44DBE" w:rsidRDefault="00472368" w:rsidP="002156FB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Fajta</w:t>
            </w:r>
          </w:p>
        </w:tc>
        <w:tc>
          <w:tcPr>
            <w:tcW w:w="7080" w:type="dxa"/>
          </w:tcPr>
          <w:p w14:paraId="0E45A26D" w14:textId="194F6334" w:rsidR="00472368" w:rsidRPr="00F44DBE" w:rsidRDefault="009F110A" w:rsidP="002156FB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Természetes személy</w:t>
            </w:r>
          </w:p>
        </w:tc>
      </w:tr>
      <w:tr w:rsidR="00472368" w:rsidRPr="00F44DBE" w14:paraId="335347E5" w14:textId="77777777" w:rsidTr="002156FB">
        <w:tc>
          <w:tcPr>
            <w:tcW w:w="1696" w:type="dxa"/>
          </w:tcPr>
          <w:p w14:paraId="42265FD2" w14:textId="77777777" w:rsidR="00472368" w:rsidRPr="00F44DBE" w:rsidRDefault="00472368" w:rsidP="002156FB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Pr="00F44DBE" w:rsidRDefault="009F110A" w:rsidP="002156FB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-</w:t>
            </w:r>
          </w:p>
        </w:tc>
      </w:tr>
    </w:tbl>
    <w:p w14:paraId="436FA0B4" w14:textId="56920CCF" w:rsidR="00E879D3" w:rsidRPr="00F44DBE" w:rsidRDefault="00E879D3" w:rsidP="00E879D3">
      <w:pPr>
        <w:pStyle w:val="szdcmsor2"/>
        <w:rPr>
          <w:noProof/>
        </w:rPr>
      </w:pPr>
      <w:bookmarkStart w:id="33" w:name="_Toc183455459"/>
      <w:r w:rsidRPr="00F44DBE">
        <w:rPr>
          <w:noProof/>
        </w:rPr>
        <w:t>Osztály diagram (Class UML)</w:t>
      </w:r>
      <w:bookmarkEnd w:id="33"/>
    </w:p>
    <w:p w14:paraId="2F2A86A1" w14:textId="593CA3E3" w:rsidR="00417BDD" w:rsidRPr="00F44DBE" w:rsidRDefault="00417BDD" w:rsidP="00417BDD">
      <w:pPr>
        <w:pStyle w:val="szdszveg"/>
        <w:rPr>
          <w:noProof/>
        </w:rPr>
      </w:pPr>
      <w:r w:rsidRPr="00F44DBE">
        <w:rPr>
          <w:noProof/>
        </w:rPr>
        <w:t>A</w:t>
      </w:r>
      <w:r w:rsidR="005406BE" w:rsidRPr="00F44DBE">
        <w:rPr>
          <w:noProof/>
        </w:rPr>
        <w:t xml:space="preserve"> Player </w:t>
      </w:r>
      <w:r w:rsidRPr="00F44DBE">
        <w:rPr>
          <w:noProof/>
        </w:rPr>
        <w:t>osztály konstruktora egy color paramétert fogad el, amely a játékos színét jelzi. Az abstractmethod dekorátorral ellátott „make_move()” metódus azt jelenti, hogy az összes leszármazott osztálynak implementálnia kell ezt a lépési logikát. A „choose_opponent_piece_to_remove()” statikus metódus egy eltávolítandó ellenfél bábut választ, de a konkrét logikát még nem tartalmazza. Az osztály tartalmaz egy metódust is, amely a játékos nevét és színét adja vissza szöveges formában.</w:t>
      </w:r>
      <w:r w:rsidR="00DF59A4" w:rsidRPr="00F44DBE">
        <w:rPr>
          <w:noProof/>
        </w:rPr>
        <w:t xml:space="preserve"> (4.ábra)</w:t>
      </w:r>
    </w:p>
    <w:p w14:paraId="02898477" w14:textId="77777777" w:rsidR="0097471C" w:rsidRPr="00F44DBE" w:rsidRDefault="0097471C" w:rsidP="0097471C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5DCF41A1" wp14:editId="1F64AFE8">
            <wp:extent cx="5579110" cy="2546985"/>
            <wp:effectExtent l="0" t="0" r="2540" b="5715"/>
            <wp:docPr id="21201585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8554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8E2" w14:textId="514CEDB1" w:rsidR="00767790" w:rsidRPr="00F44DBE" w:rsidRDefault="0097471C" w:rsidP="0097471C">
      <w:pPr>
        <w:pStyle w:val="szdbracm"/>
        <w:rPr>
          <w:noProof/>
        </w:rPr>
      </w:pPr>
      <w:bookmarkStart w:id="34" w:name="_Toc183454239"/>
      <w:r w:rsidRPr="00F44DBE">
        <w:rPr>
          <w:noProof/>
        </w:rPr>
        <w:t xml:space="preserve">ábra </w:t>
      </w:r>
      <w:r w:rsidR="00946740" w:rsidRPr="00F44DBE">
        <w:rPr>
          <w:noProof/>
        </w:rPr>
        <w:t>7</w:t>
      </w:r>
      <w:r w:rsidRPr="00F44DBE">
        <w:rPr>
          <w:noProof/>
        </w:rPr>
        <w:t>: Player osztály és öröklődés</w:t>
      </w:r>
      <w:bookmarkEnd w:id="34"/>
    </w:p>
    <w:p w14:paraId="37023D31" w14:textId="68954F07" w:rsidR="00E879D3" w:rsidRPr="00F44DBE" w:rsidRDefault="00E879D3" w:rsidP="00E879D3">
      <w:pPr>
        <w:pStyle w:val="szdcmsor2"/>
        <w:rPr>
          <w:noProof/>
        </w:rPr>
      </w:pPr>
      <w:bookmarkStart w:id="35" w:name="_Toc183455460"/>
      <w:r w:rsidRPr="00F44DBE">
        <w:rPr>
          <w:noProof/>
        </w:rPr>
        <w:lastRenderedPageBreak/>
        <w:t>Adatbázis egyedkapcsolat diagram (ER)</w:t>
      </w:r>
      <w:bookmarkEnd w:id="35"/>
    </w:p>
    <w:p w14:paraId="5166F7AD" w14:textId="4D5247B2" w:rsidR="00D947D3" w:rsidRPr="00F44DBE" w:rsidRDefault="00EB0A9D" w:rsidP="00D947D3">
      <w:pPr>
        <w:pStyle w:val="szdszveg"/>
        <w:keepNext/>
        <w:ind w:firstLine="0"/>
        <w:rPr>
          <w:noProof/>
        </w:rPr>
      </w:pPr>
      <w:r w:rsidRPr="00F44DBE">
        <w:rPr>
          <w:noProof/>
        </w:rPr>
        <w:drawing>
          <wp:inline distT="0" distB="0" distL="0" distR="0" wp14:anchorId="0CFBFA8C" wp14:editId="3ED16187">
            <wp:extent cx="5579110" cy="2762885"/>
            <wp:effectExtent l="0" t="0" r="2540" b="0"/>
            <wp:docPr id="1132927632" name="Kép 2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7632" name="Kép 2" descr="A képen szöveg, sor, diagram, képernyőké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161" w14:textId="43BA2EDB" w:rsidR="009A3708" w:rsidRPr="00F44DBE" w:rsidRDefault="00D947D3" w:rsidP="00D947D3">
      <w:pPr>
        <w:pStyle w:val="szdbracm"/>
        <w:rPr>
          <w:noProof/>
        </w:rPr>
      </w:pPr>
      <w:bookmarkStart w:id="36" w:name="_Toc183454240"/>
      <w:r w:rsidRPr="00F44DBE">
        <w:rPr>
          <w:noProof/>
        </w:rPr>
        <w:t xml:space="preserve">ábra </w:t>
      </w:r>
      <w:r w:rsidR="00946740" w:rsidRPr="00F44DBE">
        <w:rPr>
          <w:noProof/>
        </w:rPr>
        <w:t>8</w:t>
      </w:r>
      <w:r w:rsidRPr="00F44DBE">
        <w:rPr>
          <w:noProof/>
        </w:rPr>
        <w:t>: Adatbázis egyedkapcsolat diagram (ER)</w:t>
      </w:r>
      <w:bookmarkEnd w:id="36"/>
    </w:p>
    <w:p w14:paraId="18241A1F" w14:textId="65C94F5E" w:rsidR="00D947D3" w:rsidRPr="00F44DBE" w:rsidRDefault="00D947D3" w:rsidP="00D947D3">
      <w:pPr>
        <w:pStyle w:val="szdszveg"/>
        <w:ind w:firstLine="0"/>
        <w:rPr>
          <w:noProof/>
        </w:rPr>
      </w:pPr>
      <w:r w:rsidRPr="00F44DBE">
        <w:rPr>
          <w:noProof/>
        </w:rPr>
        <w:t>Egyedkapcsolat diagram leírása:</w:t>
      </w:r>
    </w:p>
    <w:p w14:paraId="0182BB56" w14:textId="77777777" w:rsidR="00D947D3" w:rsidRPr="00F44DBE" w:rsidRDefault="00D947D3" w:rsidP="0099416E">
      <w:pPr>
        <w:pStyle w:val="szdtblzatcm"/>
        <w:rPr>
          <w:noProof/>
        </w:rPr>
      </w:pPr>
      <w:r w:rsidRPr="00F44DBE">
        <w:rPr>
          <w:noProof/>
        </w:rPr>
        <w:t>1. Players Tábla (Játékosok)</w:t>
      </w:r>
    </w:p>
    <w:p w14:paraId="0F59735D" w14:textId="77777777" w:rsidR="00D947D3" w:rsidRPr="00F44DBE" w:rsidRDefault="00D947D3" w:rsidP="00D947D3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players tábla tárolja a játékosokat és az azokkal kapcsolatos információkat.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63"/>
        <w:gridCol w:w="1280"/>
        <w:gridCol w:w="6233"/>
      </w:tblGrid>
      <w:tr w:rsidR="00D947D3" w:rsidRPr="00F44DBE" w14:paraId="478352AA" w14:textId="77777777" w:rsidTr="00DF00B8">
        <w:tc>
          <w:tcPr>
            <w:tcW w:w="0" w:type="auto"/>
            <w:hideMark/>
          </w:tcPr>
          <w:p w14:paraId="75AB7533" w14:textId="77777777" w:rsidR="00D947D3" w:rsidRPr="00F44DBE" w:rsidRDefault="00D947D3" w:rsidP="007E624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Mezők neve</w:t>
            </w:r>
          </w:p>
        </w:tc>
        <w:tc>
          <w:tcPr>
            <w:tcW w:w="0" w:type="auto"/>
            <w:hideMark/>
          </w:tcPr>
          <w:p w14:paraId="4DBC16A2" w14:textId="77777777" w:rsidR="00D947D3" w:rsidRPr="00F44DBE" w:rsidRDefault="00D947D3" w:rsidP="007E624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Típus</w:t>
            </w:r>
          </w:p>
        </w:tc>
        <w:tc>
          <w:tcPr>
            <w:tcW w:w="0" w:type="auto"/>
            <w:hideMark/>
          </w:tcPr>
          <w:p w14:paraId="43BD12B4" w14:textId="77777777" w:rsidR="00D947D3" w:rsidRPr="00F44DBE" w:rsidRDefault="00D947D3" w:rsidP="007E624C">
            <w:pPr>
              <w:pStyle w:val="szdtblzatfej"/>
              <w:rPr>
                <w:noProof/>
              </w:rPr>
            </w:pPr>
            <w:r w:rsidRPr="00F44DBE">
              <w:rPr>
                <w:noProof/>
              </w:rPr>
              <w:t>Megjegyzés</w:t>
            </w:r>
          </w:p>
        </w:tc>
      </w:tr>
      <w:tr w:rsidR="00D947D3" w:rsidRPr="00F44DBE" w14:paraId="035F89EB" w14:textId="77777777" w:rsidTr="00DF00B8">
        <w:tc>
          <w:tcPr>
            <w:tcW w:w="0" w:type="auto"/>
            <w:hideMark/>
          </w:tcPr>
          <w:p w14:paraId="14072458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player_id</w:t>
            </w:r>
          </w:p>
        </w:tc>
        <w:tc>
          <w:tcPr>
            <w:tcW w:w="0" w:type="auto"/>
            <w:hideMark/>
          </w:tcPr>
          <w:p w14:paraId="7109FC9D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int</w:t>
            </w:r>
          </w:p>
        </w:tc>
        <w:tc>
          <w:tcPr>
            <w:tcW w:w="0" w:type="auto"/>
            <w:hideMark/>
          </w:tcPr>
          <w:p w14:paraId="272CF92A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A játékos egyedi azonosítója (elsődleges kulcs, automatikusan növekvő érték)</w:t>
            </w:r>
          </w:p>
        </w:tc>
      </w:tr>
      <w:tr w:rsidR="00D947D3" w:rsidRPr="00F44DBE" w14:paraId="684B8B7B" w14:textId="77777777" w:rsidTr="00DF00B8">
        <w:tc>
          <w:tcPr>
            <w:tcW w:w="0" w:type="auto"/>
            <w:hideMark/>
          </w:tcPr>
          <w:p w14:paraId="033A9EB1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color</w:t>
            </w:r>
          </w:p>
        </w:tc>
        <w:tc>
          <w:tcPr>
            <w:tcW w:w="0" w:type="auto"/>
            <w:hideMark/>
          </w:tcPr>
          <w:p w14:paraId="7AE6A71E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varchar(1)</w:t>
            </w:r>
          </w:p>
        </w:tc>
        <w:tc>
          <w:tcPr>
            <w:tcW w:w="0" w:type="auto"/>
            <w:hideMark/>
          </w:tcPr>
          <w:p w14:paraId="7DA61A4A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A játékos színe: 'W' (Fehér) vagy 'B' (Fekete)</w:t>
            </w:r>
          </w:p>
        </w:tc>
      </w:tr>
      <w:tr w:rsidR="00D947D3" w:rsidRPr="00F44DBE" w14:paraId="3F4E4FBF" w14:textId="77777777" w:rsidTr="00DF00B8">
        <w:tc>
          <w:tcPr>
            <w:tcW w:w="0" w:type="auto"/>
            <w:hideMark/>
          </w:tcPr>
          <w:p w14:paraId="3532DE9A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name</w:t>
            </w:r>
          </w:p>
        </w:tc>
        <w:tc>
          <w:tcPr>
            <w:tcW w:w="0" w:type="auto"/>
            <w:hideMark/>
          </w:tcPr>
          <w:p w14:paraId="7B928984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varchar(50)</w:t>
            </w:r>
          </w:p>
        </w:tc>
        <w:tc>
          <w:tcPr>
            <w:tcW w:w="0" w:type="auto"/>
            <w:hideMark/>
          </w:tcPr>
          <w:p w14:paraId="3FB28969" w14:textId="77777777" w:rsidR="00D947D3" w:rsidRPr="00F44DBE" w:rsidRDefault="00D947D3" w:rsidP="007E624C">
            <w:pPr>
              <w:pStyle w:val="szdtblzattrzs"/>
              <w:rPr>
                <w:noProof/>
              </w:rPr>
            </w:pPr>
            <w:r w:rsidRPr="00F44DBE">
              <w:rPr>
                <w:noProof/>
              </w:rPr>
              <w:t>A játékos neve, például "GreedyPlayer", "MLPlayer"</w:t>
            </w:r>
          </w:p>
        </w:tc>
      </w:tr>
    </w:tbl>
    <w:p w14:paraId="3A561A9E" w14:textId="77777777" w:rsidR="00D947D3" w:rsidRPr="00F44DBE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player_id</w:t>
      </w:r>
      <w:r w:rsidRPr="00F44DBE">
        <w:rPr>
          <w:rFonts w:cs="Times New Roman"/>
          <w:noProof/>
          <w:szCs w:val="24"/>
        </w:rPr>
        <w:t>: Egyedileg azonosítja a játékost. Az érték automatikusan növekvő, tehát minden új játékosnak egyedi azonosítót rendel.</w:t>
      </w:r>
    </w:p>
    <w:p w14:paraId="1447FD23" w14:textId="77777777" w:rsidR="00D947D3" w:rsidRPr="00F44DBE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color</w:t>
      </w:r>
      <w:r w:rsidRPr="00F44DBE">
        <w:rPr>
          <w:rFonts w:cs="Times New Roman"/>
          <w:noProof/>
          <w:szCs w:val="24"/>
        </w:rPr>
        <w:t>: Az osztály színe, ami meghatározza, hogy melyik félhez tartozik a játékos.</w:t>
      </w:r>
    </w:p>
    <w:p w14:paraId="28C6E41C" w14:textId="77777777" w:rsidR="00D947D3" w:rsidRPr="00F44DBE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name</w:t>
      </w:r>
      <w:r w:rsidRPr="00F44DBE">
        <w:rPr>
          <w:rFonts w:cs="Times New Roman"/>
          <w:noProof/>
          <w:szCs w:val="24"/>
        </w:rPr>
        <w:t>: A játékos neve, amit a program különböző típusú játékosok, mint például GreedyPlayer, MLPlayer, stb., esetében adhat meg.</w:t>
      </w:r>
    </w:p>
    <w:p w14:paraId="7129C915" w14:textId="77777777" w:rsidR="00D947D3" w:rsidRPr="00F44DBE" w:rsidRDefault="00D947D3" w:rsidP="00D947D3">
      <w:pPr>
        <w:rPr>
          <w:rFonts w:cs="Times New Roman"/>
          <w:b/>
          <w:bCs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2. Games Tábla (Játékok)</w:t>
      </w:r>
    </w:p>
    <w:p w14:paraId="6B140C55" w14:textId="77777777" w:rsidR="00D947D3" w:rsidRPr="00F44DBE" w:rsidRDefault="00D947D3" w:rsidP="00D947D3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games tábla tárolja az összes játékot és annak aktuális állapotát.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29"/>
        <w:gridCol w:w="804"/>
        <w:gridCol w:w="6543"/>
      </w:tblGrid>
      <w:tr w:rsidR="00D947D3" w:rsidRPr="00F44DBE" w14:paraId="4AB9DC2C" w14:textId="77777777" w:rsidTr="00DF00B8">
        <w:tc>
          <w:tcPr>
            <w:tcW w:w="0" w:type="auto"/>
            <w:hideMark/>
          </w:tcPr>
          <w:p w14:paraId="7B2A13AF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184215B1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3A46D72E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Megjegyzés</w:t>
            </w:r>
          </w:p>
        </w:tc>
      </w:tr>
      <w:tr w:rsidR="00D947D3" w:rsidRPr="00F44DBE" w14:paraId="00B417BB" w14:textId="77777777" w:rsidTr="00DF00B8">
        <w:tc>
          <w:tcPr>
            <w:tcW w:w="0" w:type="auto"/>
            <w:hideMark/>
          </w:tcPr>
          <w:p w14:paraId="5740635E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game_id</w:t>
            </w:r>
          </w:p>
        </w:tc>
        <w:tc>
          <w:tcPr>
            <w:tcW w:w="0" w:type="auto"/>
            <w:hideMark/>
          </w:tcPr>
          <w:p w14:paraId="5C30EFC1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C6A9A73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 játék egyedi azonosítója (elsődleges kulcs, automatikusan növekvő érték)</w:t>
            </w:r>
          </w:p>
        </w:tc>
      </w:tr>
      <w:tr w:rsidR="00D947D3" w:rsidRPr="00F44DBE" w14:paraId="47ED352C" w14:textId="77777777" w:rsidTr="00DF00B8">
        <w:tc>
          <w:tcPr>
            <w:tcW w:w="0" w:type="auto"/>
            <w:hideMark/>
          </w:tcPr>
          <w:p w14:paraId="17FF0E45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board_state</w:t>
            </w:r>
          </w:p>
        </w:tc>
        <w:tc>
          <w:tcPr>
            <w:tcW w:w="0" w:type="auto"/>
            <w:hideMark/>
          </w:tcPr>
          <w:p w14:paraId="2ED31C6C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3F638C8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 játék állapota, például egy sztringben tárolva (JSON vagy egyéb formátum)</w:t>
            </w:r>
          </w:p>
        </w:tc>
      </w:tr>
      <w:tr w:rsidR="00D947D3" w:rsidRPr="00F44DBE" w14:paraId="2EA0E362" w14:textId="77777777" w:rsidTr="00DF00B8">
        <w:tc>
          <w:tcPr>
            <w:tcW w:w="0" w:type="auto"/>
            <w:hideMark/>
          </w:tcPr>
          <w:p w14:paraId="721DB96A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lastRenderedPageBreak/>
              <w:t>current_turn</w:t>
            </w:r>
          </w:p>
        </w:tc>
        <w:tc>
          <w:tcPr>
            <w:tcW w:w="0" w:type="auto"/>
            <w:hideMark/>
          </w:tcPr>
          <w:p w14:paraId="795F0EF1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ECD221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aktuális játékos, aki következőként léphet (a players.player_id hivatkozása)</w:t>
            </w:r>
          </w:p>
        </w:tc>
      </w:tr>
    </w:tbl>
    <w:p w14:paraId="6D3FEE15" w14:textId="77777777" w:rsidR="00D947D3" w:rsidRPr="00F44DBE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game_id</w:t>
      </w:r>
      <w:r w:rsidRPr="00F44DBE">
        <w:rPr>
          <w:rFonts w:cs="Times New Roman"/>
          <w:noProof/>
          <w:szCs w:val="24"/>
        </w:rPr>
        <w:t>: Az egyes játékok egyedi azonosítója, amely az adatbázisban való nyilvántartást biztosítja.</w:t>
      </w:r>
    </w:p>
    <w:p w14:paraId="489D8068" w14:textId="77777777" w:rsidR="00D947D3" w:rsidRPr="00F44DBE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board_state</w:t>
      </w:r>
      <w:r w:rsidRPr="00F44DBE">
        <w:rPr>
          <w:rFonts w:cs="Times New Roman"/>
          <w:noProof/>
          <w:szCs w:val="24"/>
        </w:rPr>
        <w:t>: A játék táblájának állapota. Ez tárolhatja a táblát szöveges formában, például JSON-ban vagy egyéb formátumban.</w:t>
      </w:r>
    </w:p>
    <w:p w14:paraId="5D53FB75" w14:textId="77777777" w:rsidR="00D947D3" w:rsidRPr="00F44DBE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current_turn</w:t>
      </w:r>
      <w:r w:rsidRPr="00F44DBE">
        <w:rPr>
          <w:rFonts w:cs="Times New Roman"/>
          <w:noProof/>
          <w:szCs w:val="24"/>
        </w:rPr>
        <w:t>: Az aktuális játékos, akinek a következő lépése jön. A players.player_id mezőhöz kapcsolódik.</w:t>
      </w:r>
    </w:p>
    <w:p w14:paraId="79E2A3FF" w14:textId="77777777" w:rsidR="00D947D3" w:rsidRPr="00F44DBE" w:rsidRDefault="00D947D3" w:rsidP="00D947D3">
      <w:pPr>
        <w:rPr>
          <w:rFonts w:cs="Times New Roman"/>
          <w:b/>
          <w:bCs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3. Moves Tábla (Lépések)</w:t>
      </w:r>
    </w:p>
    <w:p w14:paraId="06BA6E71" w14:textId="77777777" w:rsidR="00D947D3" w:rsidRPr="00F44DBE" w:rsidRDefault="00D947D3" w:rsidP="00D947D3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moves tábla tárolja az összes lépést, amelyet egy játékos végrehajt a játékmenet során.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23"/>
        <w:gridCol w:w="804"/>
        <w:gridCol w:w="6449"/>
      </w:tblGrid>
      <w:tr w:rsidR="00D947D3" w:rsidRPr="00F44DBE" w14:paraId="276C8762" w14:textId="77777777" w:rsidTr="00DF00B8">
        <w:tc>
          <w:tcPr>
            <w:tcW w:w="0" w:type="auto"/>
            <w:hideMark/>
          </w:tcPr>
          <w:p w14:paraId="392BA1D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59EBB4AD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27F4450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Megjegyzés</w:t>
            </w:r>
          </w:p>
        </w:tc>
      </w:tr>
      <w:tr w:rsidR="00D947D3" w:rsidRPr="00F44DBE" w14:paraId="3CAD1BF2" w14:textId="77777777" w:rsidTr="00DF00B8">
        <w:tc>
          <w:tcPr>
            <w:tcW w:w="0" w:type="auto"/>
            <w:hideMark/>
          </w:tcPr>
          <w:p w14:paraId="099277AC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move_id</w:t>
            </w:r>
          </w:p>
        </w:tc>
        <w:tc>
          <w:tcPr>
            <w:tcW w:w="0" w:type="auto"/>
            <w:hideMark/>
          </w:tcPr>
          <w:p w14:paraId="5305B66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D32B096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 lépés egyedi azonosítója (elsődleges kulcs, automatikusan növekvő érték)</w:t>
            </w:r>
          </w:p>
        </w:tc>
      </w:tr>
      <w:tr w:rsidR="00D947D3" w:rsidRPr="00F44DBE" w14:paraId="18C1D735" w14:textId="77777777" w:rsidTr="00DF00B8">
        <w:tc>
          <w:tcPr>
            <w:tcW w:w="0" w:type="auto"/>
            <w:hideMark/>
          </w:tcPr>
          <w:p w14:paraId="5815E84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game_id</w:t>
            </w:r>
          </w:p>
        </w:tc>
        <w:tc>
          <w:tcPr>
            <w:tcW w:w="0" w:type="auto"/>
            <w:hideMark/>
          </w:tcPr>
          <w:p w14:paraId="5B7C018B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F541BF8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a játék, amelyhez a lépés tartozik (a games.game_id hivatkozása)</w:t>
            </w:r>
          </w:p>
        </w:tc>
      </w:tr>
      <w:tr w:rsidR="00D947D3" w:rsidRPr="00F44DBE" w14:paraId="099FA0EE" w14:textId="77777777" w:rsidTr="00DF00B8">
        <w:tc>
          <w:tcPr>
            <w:tcW w:w="0" w:type="auto"/>
            <w:hideMark/>
          </w:tcPr>
          <w:p w14:paraId="5F69C51F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player_id</w:t>
            </w:r>
          </w:p>
        </w:tc>
        <w:tc>
          <w:tcPr>
            <w:tcW w:w="0" w:type="auto"/>
            <w:hideMark/>
          </w:tcPr>
          <w:p w14:paraId="77BC314A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BBEDD4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a játékos, aki a lépést tette (a players.player_id hivatkozása)</w:t>
            </w:r>
          </w:p>
        </w:tc>
      </w:tr>
      <w:tr w:rsidR="00637817" w:rsidRPr="00F44DBE" w14:paraId="435116BA" w14:textId="77777777" w:rsidTr="00DF00B8">
        <w:tc>
          <w:tcPr>
            <w:tcW w:w="0" w:type="auto"/>
            <w:hideMark/>
          </w:tcPr>
          <w:p w14:paraId="4BED85CE" w14:textId="10CCF1D7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start_position</w:t>
            </w:r>
          </w:p>
        </w:tc>
        <w:tc>
          <w:tcPr>
            <w:tcW w:w="0" w:type="auto"/>
            <w:hideMark/>
          </w:tcPr>
          <w:p w14:paraId="72330447" w14:textId="538FCC69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A380CD5" w14:textId="73FE2CAA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 lépés kezdő pozíciója.</w:t>
            </w:r>
          </w:p>
        </w:tc>
      </w:tr>
      <w:tr w:rsidR="00637817" w:rsidRPr="00F44DBE" w14:paraId="091DBCAD" w14:textId="77777777" w:rsidTr="00DF00B8">
        <w:tc>
          <w:tcPr>
            <w:tcW w:w="0" w:type="auto"/>
          </w:tcPr>
          <w:p w14:paraId="62359932" w14:textId="7D3AD323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end_position</w:t>
            </w:r>
          </w:p>
        </w:tc>
        <w:tc>
          <w:tcPr>
            <w:tcW w:w="0" w:type="auto"/>
          </w:tcPr>
          <w:p w14:paraId="3D4304FB" w14:textId="03E54A76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</w:tcPr>
          <w:p w14:paraId="4F22E7A6" w14:textId="389477EC" w:rsidR="00637817" w:rsidRPr="00F44DBE" w:rsidRDefault="00637817" w:rsidP="00637817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 lépés befejező pozíciója.</w:t>
            </w:r>
          </w:p>
        </w:tc>
      </w:tr>
    </w:tbl>
    <w:p w14:paraId="18E1C520" w14:textId="77777777" w:rsidR="00D947D3" w:rsidRPr="00F44DBE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move_id</w:t>
      </w:r>
      <w:r w:rsidRPr="00F44DBE">
        <w:rPr>
          <w:rFonts w:cs="Times New Roman"/>
          <w:noProof/>
          <w:szCs w:val="24"/>
        </w:rPr>
        <w:t>: Az egyedi azonosítója minden lépésnek.</w:t>
      </w:r>
    </w:p>
    <w:p w14:paraId="28541127" w14:textId="77777777" w:rsidR="00D947D3" w:rsidRPr="00F44DBE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game_id</w:t>
      </w:r>
      <w:r w:rsidRPr="00F44DBE">
        <w:rPr>
          <w:rFonts w:cs="Times New Roman"/>
          <w:noProof/>
          <w:szCs w:val="24"/>
        </w:rPr>
        <w:t>: A játék azonosítója, amelyhez a lépés tartozik. Ez a games.game_id mezőhöz kapcsolódik.</w:t>
      </w:r>
    </w:p>
    <w:p w14:paraId="3C22C54F" w14:textId="77777777" w:rsidR="00D947D3" w:rsidRPr="00F44DBE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player_id</w:t>
      </w:r>
      <w:r w:rsidRPr="00F44DBE">
        <w:rPr>
          <w:rFonts w:cs="Times New Roman"/>
          <w:noProof/>
          <w:szCs w:val="24"/>
        </w:rPr>
        <w:t>: A játékos azonosítója, aki végrehajtotta a lépést. Ez a players.player_id mezőhöz kapcsolódik.</w:t>
      </w:r>
    </w:p>
    <w:p w14:paraId="3CAD23C3" w14:textId="3D630076" w:rsidR="00407E48" w:rsidRPr="00F44DBE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start_position</w:t>
      </w:r>
      <w:r w:rsidRPr="00F44DBE">
        <w:rPr>
          <w:rFonts w:cs="Times New Roman"/>
          <w:noProof/>
          <w:szCs w:val="24"/>
        </w:rPr>
        <w:t>: A lépés kezdő pozíciója.</w:t>
      </w:r>
    </w:p>
    <w:p w14:paraId="6C703EC5" w14:textId="49FBA701" w:rsidR="00407E48" w:rsidRPr="00F44DBE" w:rsidRDefault="00407E48" w:rsidP="00D947D3">
      <w:pPr>
        <w:numPr>
          <w:ilvl w:val="0"/>
          <w:numId w:val="25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end_position</w:t>
      </w:r>
      <w:r w:rsidRPr="00F44DBE">
        <w:rPr>
          <w:rFonts w:cs="Times New Roman"/>
          <w:noProof/>
          <w:szCs w:val="24"/>
        </w:rPr>
        <w:t>: A lépés befejező pozíciója.</w:t>
      </w:r>
    </w:p>
    <w:p w14:paraId="78003EF2" w14:textId="77777777" w:rsidR="00D947D3" w:rsidRPr="00F44DBE" w:rsidRDefault="00D947D3" w:rsidP="00D947D3">
      <w:pPr>
        <w:rPr>
          <w:rFonts w:cs="Times New Roman"/>
          <w:b/>
          <w:bCs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4. Removed Pieces Tábla (Eltávolított Korongok)</w:t>
      </w:r>
    </w:p>
    <w:p w14:paraId="3C7BB117" w14:textId="77777777" w:rsidR="00D947D3" w:rsidRPr="00F44DBE" w:rsidRDefault="00D947D3" w:rsidP="00D947D3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removed_pieces tábla tárolja azokat a korongokat, amelyeket egy játékos eltávolított a játékról.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16"/>
        <w:gridCol w:w="804"/>
        <w:gridCol w:w="6356"/>
      </w:tblGrid>
      <w:tr w:rsidR="00D947D3" w:rsidRPr="00F44DBE" w14:paraId="4FE9B626" w14:textId="77777777" w:rsidTr="00DF00B8">
        <w:tc>
          <w:tcPr>
            <w:tcW w:w="0" w:type="auto"/>
            <w:hideMark/>
          </w:tcPr>
          <w:p w14:paraId="70459DD6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39C51CD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59EF645A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noProof/>
                <w:szCs w:val="24"/>
              </w:rPr>
            </w:pPr>
            <w:r w:rsidRPr="00F44DBE">
              <w:rPr>
                <w:rFonts w:cs="Times New Roman"/>
                <w:b/>
                <w:bCs/>
                <w:noProof/>
                <w:szCs w:val="24"/>
              </w:rPr>
              <w:t>Megjegyzés</w:t>
            </w:r>
          </w:p>
        </w:tc>
      </w:tr>
      <w:tr w:rsidR="00D947D3" w:rsidRPr="00F44DBE" w14:paraId="52B80DBD" w14:textId="77777777" w:rsidTr="00DF00B8">
        <w:tc>
          <w:tcPr>
            <w:tcW w:w="0" w:type="auto"/>
            <w:hideMark/>
          </w:tcPr>
          <w:p w14:paraId="53FDA765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piece_id</w:t>
            </w:r>
          </w:p>
        </w:tc>
        <w:tc>
          <w:tcPr>
            <w:tcW w:w="0" w:type="auto"/>
            <w:hideMark/>
          </w:tcPr>
          <w:p w14:paraId="450BB47E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D1827B4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eltávolított korong egyedi azonosítója (elsődleges kulcs, automatikusan növekvő érték)</w:t>
            </w:r>
          </w:p>
        </w:tc>
      </w:tr>
      <w:tr w:rsidR="00D947D3" w:rsidRPr="00F44DBE" w14:paraId="7F611F64" w14:textId="77777777" w:rsidTr="00DF00B8">
        <w:tc>
          <w:tcPr>
            <w:tcW w:w="0" w:type="auto"/>
            <w:hideMark/>
          </w:tcPr>
          <w:p w14:paraId="79F3F47B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game_id</w:t>
            </w:r>
          </w:p>
        </w:tc>
        <w:tc>
          <w:tcPr>
            <w:tcW w:w="0" w:type="auto"/>
            <w:hideMark/>
          </w:tcPr>
          <w:p w14:paraId="1EF7174F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845F8A9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a játék, amelyhez az eltávolított korong tartozik (a games.game_id hivatkozása)</w:t>
            </w:r>
          </w:p>
        </w:tc>
      </w:tr>
      <w:tr w:rsidR="00D947D3" w:rsidRPr="00F44DBE" w14:paraId="0216893C" w14:textId="77777777" w:rsidTr="00DF00B8">
        <w:tc>
          <w:tcPr>
            <w:tcW w:w="0" w:type="auto"/>
            <w:hideMark/>
          </w:tcPr>
          <w:p w14:paraId="4BFE41C7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lastRenderedPageBreak/>
              <w:t>player_id</w:t>
            </w:r>
          </w:p>
        </w:tc>
        <w:tc>
          <w:tcPr>
            <w:tcW w:w="0" w:type="auto"/>
            <w:hideMark/>
          </w:tcPr>
          <w:p w14:paraId="742E5245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0171F3F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a játékos, aki eltávolította a korongot (a players.player_id hivatkozása)</w:t>
            </w:r>
          </w:p>
        </w:tc>
      </w:tr>
      <w:tr w:rsidR="00D947D3" w:rsidRPr="00F44DBE" w14:paraId="61C3D7B4" w14:textId="77777777" w:rsidTr="00DF00B8">
        <w:tc>
          <w:tcPr>
            <w:tcW w:w="0" w:type="auto"/>
            <w:hideMark/>
          </w:tcPr>
          <w:p w14:paraId="359B7201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piece_position</w:t>
            </w:r>
          </w:p>
        </w:tc>
        <w:tc>
          <w:tcPr>
            <w:tcW w:w="0" w:type="auto"/>
            <w:hideMark/>
          </w:tcPr>
          <w:p w14:paraId="2771547A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1C29B12" w14:textId="77777777" w:rsidR="00D947D3" w:rsidRPr="00F44DBE" w:rsidRDefault="00D947D3" w:rsidP="00DF00B8">
            <w:pPr>
              <w:spacing w:after="160" w:line="278" w:lineRule="auto"/>
              <w:rPr>
                <w:rFonts w:cs="Times New Roman"/>
                <w:noProof/>
                <w:szCs w:val="24"/>
              </w:rPr>
            </w:pPr>
            <w:r w:rsidRPr="00F44DBE">
              <w:rPr>
                <w:rFonts w:cs="Times New Roman"/>
                <w:noProof/>
                <w:szCs w:val="24"/>
              </w:rPr>
              <w:t>Az eltávolított korong pozíciója a táblán (pl. egy numerikus pozíció)</w:t>
            </w:r>
          </w:p>
        </w:tc>
      </w:tr>
    </w:tbl>
    <w:p w14:paraId="31371040" w14:textId="77777777" w:rsidR="00D947D3" w:rsidRPr="00F44DBE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piece_id</w:t>
      </w:r>
      <w:r w:rsidRPr="00F44DBE">
        <w:rPr>
          <w:rFonts w:cs="Times New Roman"/>
          <w:noProof/>
          <w:szCs w:val="24"/>
        </w:rPr>
        <w:t>: Az eltávolított korong egyedi azonosítója.</w:t>
      </w:r>
    </w:p>
    <w:p w14:paraId="28772465" w14:textId="77777777" w:rsidR="00D947D3" w:rsidRPr="00F44DBE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game_id</w:t>
      </w:r>
      <w:r w:rsidRPr="00F44DBE">
        <w:rPr>
          <w:rFonts w:cs="Times New Roman"/>
          <w:noProof/>
          <w:szCs w:val="24"/>
        </w:rPr>
        <w:t>: Az a játék, amelyhez a korong eltávolítása tartozik. Ez a games.game_id mezőhöz kapcsolódik.</w:t>
      </w:r>
    </w:p>
    <w:p w14:paraId="7DBBF28E" w14:textId="77777777" w:rsidR="00D947D3" w:rsidRPr="00F44DBE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player_id</w:t>
      </w:r>
      <w:r w:rsidRPr="00F44DBE">
        <w:rPr>
          <w:rFonts w:cs="Times New Roman"/>
          <w:noProof/>
          <w:szCs w:val="24"/>
        </w:rPr>
        <w:t>: Az a játékos, aki eltávolította a korongot. Ez a players.player_id mezőhöz kapcsolódik.</w:t>
      </w:r>
    </w:p>
    <w:p w14:paraId="2E5536CF" w14:textId="77777777" w:rsidR="00D947D3" w:rsidRPr="00F44DBE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piece_position</w:t>
      </w:r>
      <w:r w:rsidRPr="00F44DBE">
        <w:rPr>
          <w:rFonts w:cs="Times New Roman"/>
          <w:noProof/>
          <w:szCs w:val="24"/>
        </w:rPr>
        <w:t>: Az eltávolított korong pozíciója a táblán.</w:t>
      </w:r>
    </w:p>
    <w:p w14:paraId="16247B8B" w14:textId="77777777" w:rsidR="00D947D3" w:rsidRPr="00F44DBE" w:rsidRDefault="00D947D3" w:rsidP="00D947D3">
      <w:pPr>
        <w:rPr>
          <w:rFonts w:cs="Times New Roman"/>
          <w:b/>
          <w:bCs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5. Relációk (Kapcsolatok)</w:t>
      </w:r>
    </w:p>
    <w:p w14:paraId="10A43CE5" w14:textId="77777777" w:rsidR="00D947D3" w:rsidRPr="00F44DBE" w:rsidRDefault="00D947D3" w:rsidP="00D947D3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relációk a különböző táblák között biztosítják az összefüggéseket és az integritást.</w:t>
      </w:r>
    </w:p>
    <w:p w14:paraId="07C0D5EA" w14:textId="77777777" w:rsidR="00D947D3" w:rsidRPr="00F44DBE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games.current_turn &gt; players.player_id</w:t>
      </w:r>
      <w:r w:rsidRPr="00F44DBE">
        <w:rPr>
          <w:rFonts w:cs="Times New Roman"/>
          <w:noProof/>
          <w:szCs w:val="24"/>
        </w:rPr>
        <w:t>:</w:t>
      </w:r>
    </w:p>
    <w:p w14:paraId="0BDB38BE" w14:textId="77777777" w:rsidR="00D947D3" w:rsidRPr="00F44DBE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Ez a kapcsolat azt jelenti, hogy minden játékhoz hozzárendelünk egy játékost, akinek a következő lépését kell végrehajtania. A current_turn mező a players.player_id mezőre hivatkozik.</w:t>
      </w:r>
    </w:p>
    <w:p w14:paraId="741C967B" w14:textId="77777777" w:rsidR="00D947D3" w:rsidRPr="00F44DBE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moves.game_id &gt; games.game_id</w:t>
      </w:r>
      <w:r w:rsidRPr="00F44DBE">
        <w:rPr>
          <w:rFonts w:cs="Times New Roman"/>
          <w:noProof/>
          <w:szCs w:val="24"/>
        </w:rPr>
        <w:t>:</w:t>
      </w:r>
    </w:p>
    <w:p w14:paraId="07C5D523" w14:textId="77777777" w:rsidR="00D947D3" w:rsidRPr="00F44DBE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Ez a kapcsolat biztosítja, hogy minden egyes lépés egy adott játékhoz tartozik. A moves.game_id hivatkozik a games.game_id mezőre.</w:t>
      </w:r>
    </w:p>
    <w:p w14:paraId="4B8E5B48" w14:textId="77777777" w:rsidR="00D947D3" w:rsidRPr="00F44DBE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moves.player_id &gt; players.player_id</w:t>
      </w:r>
      <w:r w:rsidRPr="00F44DBE">
        <w:rPr>
          <w:rFonts w:cs="Times New Roman"/>
          <w:noProof/>
          <w:szCs w:val="24"/>
        </w:rPr>
        <w:t>:</w:t>
      </w:r>
    </w:p>
    <w:p w14:paraId="2F50C282" w14:textId="77777777" w:rsidR="00D947D3" w:rsidRPr="00F44DBE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Mivel minden lépést egy játékos hajt végre, a moves.player_id mező a players.player_id mezőre hivatkozik, így kapcsolva össze a játékosokat a lépésekkel.</w:t>
      </w:r>
    </w:p>
    <w:p w14:paraId="4842B78A" w14:textId="77777777" w:rsidR="00D947D3" w:rsidRPr="00F44DBE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removed_pieces.game_id &gt; games.game_id</w:t>
      </w:r>
      <w:r w:rsidRPr="00F44DBE">
        <w:rPr>
          <w:rFonts w:cs="Times New Roman"/>
          <w:noProof/>
          <w:szCs w:val="24"/>
        </w:rPr>
        <w:t>:</w:t>
      </w:r>
    </w:p>
    <w:p w14:paraId="4287F975" w14:textId="77777777" w:rsidR="00D947D3" w:rsidRPr="00F44DBE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Mivel minden eltávolított korong egy játékhoz tartozik, a removed_pieces.game_id hivatkozik a games.game_id mezőre.</w:t>
      </w:r>
    </w:p>
    <w:p w14:paraId="7579CC8D" w14:textId="77777777" w:rsidR="00D947D3" w:rsidRPr="00F44DBE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removed_pieces.player_id &gt; players.player_id</w:t>
      </w:r>
      <w:r w:rsidRPr="00F44DBE">
        <w:rPr>
          <w:rFonts w:cs="Times New Roman"/>
          <w:noProof/>
          <w:szCs w:val="24"/>
        </w:rPr>
        <w:t>:</w:t>
      </w:r>
    </w:p>
    <w:p w14:paraId="5CA92F43" w14:textId="77777777" w:rsidR="00D947D3" w:rsidRPr="00F44DBE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Az eltávolított korongok egy játékoshoz kapcsolódnak, így a removed_pieces.player_id hivatkozik a players.player_id mezőre.</w:t>
      </w:r>
    </w:p>
    <w:p w14:paraId="618708DC" w14:textId="77777777" w:rsidR="00D947D3" w:rsidRPr="00F44DBE" w:rsidRDefault="00D947D3" w:rsidP="00D947D3">
      <w:pPr>
        <w:rPr>
          <w:rFonts w:cs="Times New Roman"/>
          <w:b/>
          <w:bCs/>
          <w:noProof/>
          <w:szCs w:val="24"/>
        </w:rPr>
      </w:pPr>
      <w:r w:rsidRPr="00F44DBE">
        <w:rPr>
          <w:rFonts w:cs="Times New Roman"/>
          <w:b/>
          <w:bCs/>
          <w:noProof/>
          <w:szCs w:val="24"/>
        </w:rPr>
        <w:t>Összegzés:</w:t>
      </w:r>
    </w:p>
    <w:p w14:paraId="72586D3B" w14:textId="6A59B66E" w:rsidR="00D947D3" w:rsidRPr="00F44DBE" w:rsidRDefault="00D947D3" w:rsidP="007E2259">
      <w:pPr>
        <w:rPr>
          <w:rFonts w:cs="Times New Roman"/>
          <w:noProof/>
          <w:szCs w:val="24"/>
        </w:rPr>
      </w:pPr>
      <w:r w:rsidRPr="00F44DBE">
        <w:rPr>
          <w:rFonts w:cs="Times New Roman"/>
          <w:noProof/>
          <w:szCs w:val="24"/>
        </w:rPr>
        <w:t>A fenti relációk segítségével az adatbázis biztosítja a játékosok, játékok, lépések és eltávolított korongok közötti összefüggéseket. Az adatbázis sémát úgy alakítottuk ki, hogy biztosítsa a játék állapotának nyomon követését és a különböző események (lépések, eltávolítások) helyes kezelését.</w:t>
      </w:r>
    </w:p>
    <w:p w14:paraId="1DAAD9E3" w14:textId="5972B0DC" w:rsidR="000E3CC1" w:rsidRPr="00F44DBE" w:rsidRDefault="00845811" w:rsidP="00EE3346">
      <w:pPr>
        <w:pStyle w:val="szdcmsor1"/>
        <w:rPr>
          <w:noProof/>
        </w:rPr>
      </w:pPr>
      <w:bookmarkStart w:id="37" w:name="_Toc183455461"/>
      <w:r w:rsidRPr="00F44DBE">
        <w:rPr>
          <w:noProof/>
        </w:rPr>
        <w:lastRenderedPageBreak/>
        <w:t>Technológia</w:t>
      </w:r>
      <w:bookmarkEnd w:id="37"/>
    </w:p>
    <w:p w14:paraId="10409027" w14:textId="5A8F5A0B" w:rsidR="000E3CC1" w:rsidRPr="00F44DBE" w:rsidRDefault="00845811" w:rsidP="00845811">
      <w:pPr>
        <w:pStyle w:val="szdcmsor2"/>
        <w:rPr>
          <w:noProof/>
        </w:rPr>
      </w:pPr>
      <w:bookmarkStart w:id="38" w:name="_Toc183455462"/>
      <w:r w:rsidRPr="00F44DBE">
        <w:rPr>
          <w:noProof/>
        </w:rPr>
        <w:t>Fejlesztői környezet</w:t>
      </w:r>
      <w:bookmarkEnd w:id="38"/>
    </w:p>
    <w:p w14:paraId="4EB74D1A" w14:textId="6C1391C7" w:rsidR="00001953" w:rsidRPr="00F44DBE" w:rsidRDefault="006F1495" w:rsidP="006F1495">
      <w:pPr>
        <w:pStyle w:val="szdcmsor3"/>
        <w:rPr>
          <w:noProof/>
        </w:rPr>
      </w:pPr>
      <w:bookmarkStart w:id="39" w:name="_Toc183455463"/>
      <w:r w:rsidRPr="00F44DBE">
        <w:rPr>
          <w:noProof/>
        </w:rPr>
        <w:t>Microsoft Visual Studio Code</w:t>
      </w:r>
      <w:bookmarkEnd w:id="39"/>
    </w:p>
    <w:p w14:paraId="4999F71B" w14:textId="48BEEEB4" w:rsidR="006F1495" w:rsidRPr="00F44DBE" w:rsidRDefault="00D34ABC" w:rsidP="006F1495">
      <w:pPr>
        <w:pStyle w:val="szdfelsorols"/>
        <w:rPr>
          <w:noProof/>
        </w:rPr>
      </w:pPr>
      <w:r w:rsidRPr="00F44DBE">
        <w:rPr>
          <w:noProof/>
        </w:rPr>
        <w:t>Verzió</w:t>
      </w:r>
      <w:r w:rsidR="006F1495" w:rsidRPr="00F44DBE">
        <w:rPr>
          <w:noProof/>
        </w:rPr>
        <w:t>: 1.94.2</w:t>
      </w:r>
    </w:p>
    <w:p w14:paraId="42C4B591" w14:textId="77777777" w:rsidR="009C2985" w:rsidRPr="00F44DBE" w:rsidRDefault="006F1495" w:rsidP="009C2985">
      <w:pPr>
        <w:pStyle w:val="szdfelsorols"/>
        <w:rPr>
          <w:noProof/>
        </w:rPr>
      </w:pPr>
      <w:r w:rsidRPr="00F44DBE">
        <w:rPr>
          <w:noProof/>
        </w:rPr>
        <w:t>Build:</w:t>
      </w:r>
      <w:r w:rsidR="00A14550" w:rsidRPr="00F44DBE">
        <w:rPr>
          <w:noProof/>
        </w:rPr>
        <w:t xml:space="preserve"> 10262041</w:t>
      </w:r>
    </w:p>
    <w:p w14:paraId="4E727D45" w14:textId="2E167908" w:rsidR="006F1495" w:rsidRPr="00F44DBE" w:rsidRDefault="006F1495" w:rsidP="009C2985">
      <w:pPr>
        <w:pStyle w:val="szdfelsorols"/>
        <w:rPr>
          <w:noProof/>
        </w:rPr>
      </w:pPr>
      <w:r w:rsidRPr="00F44DBE">
        <w:rPr>
          <w:noProof/>
        </w:rPr>
        <w:t>2024</w:t>
      </w:r>
      <w:r w:rsidR="009C2985" w:rsidRPr="00F44DBE">
        <w:rPr>
          <w:noProof/>
        </w:rPr>
        <w:t>.09</w:t>
      </w:r>
      <w:r w:rsidRPr="00F44DBE">
        <w:rPr>
          <w:noProof/>
        </w:rPr>
        <w:t xml:space="preserve"> </w:t>
      </w:r>
    </w:p>
    <w:p w14:paraId="76DBD887" w14:textId="28DAB239" w:rsidR="00AA0FFA" w:rsidRPr="00F44DBE" w:rsidRDefault="00A82FF5" w:rsidP="00A82FF5">
      <w:pPr>
        <w:pStyle w:val="szdcmsor3"/>
        <w:rPr>
          <w:bCs/>
          <w:noProof/>
        </w:rPr>
      </w:pPr>
      <w:bookmarkStart w:id="40" w:name="_Toc183455464"/>
      <w:r w:rsidRPr="00F44DBE">
        <w:rPr>
          <w:noProof/>
        </w:rPr>
        <w:t xml:space="preserve">JetBrains </w:t>
      </w:r>
      <w:r w:rsidRPr="00F44DBE">
        <w:rPr>
          <w:bCs/>
          <w:noProof/>
        </w:rPr>
        <w:t>PyCharm</w:t>
      </w:r>
      <w:r w:rsidR="00413C42" w:rsidRPr="00F44DBE">
        <w:rPr>
          <w:bCs/>
          <w:noProof/>
        </w:rPr>
        <w:t xml:space="preserve"> Professional</w:t>
      </w:r>
      <w:r w:rsidR="00001953" w:rsidRPr="00F44DBE">
        <w:rPr>
          <w:noProof/>
        </w:rPr>
        <w:t>:</w:t>
      </w:r>
      <w:bookmarkEnd w:id="40"/>
    </w:p>
    <w:p w14:paraId="098DBF00" w14:textId="7CA2E434" w:rsidR="00001953" w:rsidRPr="00F44DBE" w:rsidRDefault="00D34ABC" w:rsidP="00001953">
      <w:pPr>
        <w:pStyle w:val="szdfelsorols"/>
        <w:rPr>
          <w:noProof/>
        </w:rPr>
      </w:pPr>
      <w:r w:rsidRPr="00F44DBE">
        <w:rPr>
          <w:noProof/>
        </w:rPr>
        <w:t>Verzió</w:t>
      </w:r>
      <w:r w:rsidR="00001953" w:rsidRPr="00F44DBE">
        <w:rPr>
          <w:noProof/>
        </w:rPr>
        <w:t>: 2024.2.3</w:t>
      </w:r>
    </w:p>
    <w:p w14:paraId="1DE512CF" w14:textId="77777777" w:rsidR="00001953" w:rsidRPr="00F44DBE" w:rsidRDefault="00001953" w:rsidP="00001953">
      <w:pPr>
        <w:pStyle w:val="szdfelsorols"/>
        <w:rPr>
          <w:noProof/>
        </w:rPr>
      </w:pPr>
      <w:r w:rsidRPr="00F44DBE">
        <w:rPr>
          <w:noProof/>
        </w:rPr>
        <w:t>Build: 242.23339.19</w:t>
      </w:r>
    </w:p>
    <w:p w14:paraId="11FAED50" w14:textId="5B43AB78" w:rsidR="000C5F6C" w:rsidRPr="00F44DBE" w:rsidRDefault="000C5F6C" w:rsidP="000C5F6C">
      <w:pPr>
        <w:pStyle w:val="szdfelsorols"/>
        <w:rPr>
          <w:noProof/>
        </w:rPr>
      </w:pPr>
      <w:r w:rsidRPr="00F44DBE">
        <w:rPr>
          <w:noProof/>
        </w:rPr>
        <w:t>2024.09.26</w:t>
      </w:r>
    </w:p>
    <w:p w14:paraId="1E405CF1" w14:textId="7DFDA8E3" w:rsidR="00D90147" w:rsidRPr="00F44DBE" w:rsidRDefault="00D90147" w:rsidP="00D90147">
      <w:pPr>
        <w:pStyle w:val="szdcmsor2"/>
        <w:rPr>
          <w:noProof/>
        </w:rPr>
      </w:pPr>
      <w:bookmarkStart w:id="41" w:name="_Toc183455465"/>
      <w:r w:rsidRPr="00F44DBE">
        <w:rPr>
          <w:noProof/>
        </w:rPr>
        <w:t>Paradigmák</w:t>
      </w:r>
      <w:r w:rsidR="005A3D18" w:rsidRPr="00F44DBE">
        <w:rPr>
          <w:noProof/>
        </w:rPr>
        <w:t xml:space="preserve"> és implementációs szabványok</w:t>
      </w:r>
      <w:bookmarkEnd w:id="41"/>
    </w:p>
    <w:p w14:paraId="3F5E7B74" w14:textId="42617964" w:rsidR="005A3D18" w:rsidRPr="00F44DBE" w:rsidRDefault="0040592F" w:rsidP="005A3D18">
      <w:pPr>
        <w:pStyle w:val="szdszveg"/>
        <w:rPr>
          <w:noProof/>
        </w:rPr>
      </w:pPr>
      <w:r w:rsidRPr="00F44DBE">
        <w:rPr>
          <w:noProof/>
        </w:rPr>
        <w:t xml:space="preserve">Objektum orientált programozás, és modularitás, portolhatóság priorizálása. </w:t>
      </w:r>
    </w:p>
    <w:p w14:paraId="582F594F" w14:textId="0CF75AE9" w:rsidR="003D16A5" w:rsidRPr="00F44DBE" w:rsidRDefault="003D16A5" w:rsidP="003D16A5">
      <w:pPr>
        <w:pStyle w:val="szdcmsor2"/>
        <w:rPr>
          <w:noProof/>
        </w:rPr>
      </w:pPr>
      <w:bookmarkStart w:id="42" w:name="_Toc183455466"/>
      <w:r w:rsidRPr="00F44DBE">
        <w:rPr>
          <w:noProof/>
        </w:rPr>
        <w:t>Verziókövetés</w:t>
      </w:r>
      <w:bookmarkEnd w:id="42"/>
    </w:p>
    <w:p w14:paraId="0EFDBDE9" w14:textId="5598AC00" w:rsidR="00D34ABC" w:rsidRPr="00F44DBE" w:rsidRDefault="004B45B1" w:rsidP="00C8116F">
      <w:pPr>
        <w:pStyle w:val="szdfelsorols"/>
        <w:rPr>
          <w:noProof/>
        </w:rPr>
      </w:pPr>
      <w:r w:rsidRPr="00F44DBE">
        <w:rPr>
          <w:noProof/>
        </w:rPr>
        <w:t xml:space="preserve">Git </w:t>
      </w:r>
      <w:r w:rsidR="003B5E4A" w:rsidRPr="00F44DBE">
        <w:rPr>
          <w:noProof/>
        </w:rPr>
        <w:t>Verzió</w:t>
      </w:r>
      <w:r w:rsidR="00D34ABC" w:rsidRPr="00F44DBE">
        <w:rPr>
          <w:noProof/>
        </w:rPr>
        <w:t>: 2.47.0</w:t>
      </w:r>
    </w:p>
    <w:p w14:paraId="007CBE47" w14:textId="44410B84" w:rsidR="00D40AF3" w:rsidRPr="00F44DBE" w:rsidRDefault="004B45B1" w:rsidP="00C8116F">
      <w:pPr>
        <w:pStyle w:val="szdfelsorols"/>
        <w:rPr>
          <w:noProof/>
        </w:rPr>
      </w:pPr>
      <w:r w:rsidRPr="00F44DBE">
        <w:rPr>
          <w:noProof/>
        </w:rPr>
        <w:t xml:space="preserve">GitHub </w:t>
      </w:r>
      <w:r w:rsidR="00D40AF3" w:rsidRPr="00F44DBE">
        <w:rPr>
          <w:noProof/>
        </w:rPr>
        <w:t xml:space="preserve">Repository: </w:t>
      </w:r>
      <w:r w:rsidR="00316BCC" w:rsidRPr="00F44DBE">
        <w:rPr>
          <w:noProof/>
        </w:rPr>
        <w:t>https://github.com/hokiattila/Malom_Game_NJE.git</w:t>
      </w:r>
    </w:p>
    <w:p w14:paraId="02FDFC29" w14:textId="63155D36" w:rsidR="00845811" w:rsidRPr="00F44DBE" w:rsidRDefault="00BE6388" w:rsidP="00845811">
      <w:pPr>
        <w:pStyle w:val="szdcmsor2"/>
        <w:rPr>
          <w:noProof/>
        </w:rPr>
      </w:pPr>
      <w:bookmarkStart w:id="43" w:name="_Toc183455467"/>
      <w:r w:rsidRPr="00F44DBE">
        <w:rPr>
          <w:noProof/>
        </w:rPr>
        <w:t>Programn</w:t>
      </w:r>
      <w:r w:rsidR="00845811" w:rsidRPr="00F44DBE">
        <w:rPr>
          <w:noProof/>
        </w:rPr>
        <w:t>yelv</w:t>
      </w:r>
      <w:r w:rsidR="00002E96" w:rsidRPr="00F44DBE">
        <w:rPr>
          <w:noProof/>
        </w:rPr>
        <w:t>ek</w:t>
      </w:r>
      <w:bookmarkEnd w:id="43"/>
    </w:p>
    <w:p w14:paraId="0E451D54" w14:textId="77777777" w:rsidR="00AE3D5C" w:rsidRPr="00F44DBE" w:rsidRDefault="00AE5187" w:rsidP="00AE3D5C">
      <w:pPr>
        <w:pStyle w:val="szdcmsor3"/>
        <w:rPr>
          <w:noProof/>
        </w:rPr>
      </w:pPr>
      <w:bookmarkStart w:id="44" w:name="_Toc183455468"/>
      <w:r w:rsidRPr="00F44DBE">
        <w:rPr>
          <w:noProof/>
        </w:rPr>
        <w:t>Python</w:t>
      </w:r>
      <w:bookmarkEnd w:id="44"/>
      <w:r w:rsidR="00597A72" w:rsidRPr="00F44DBE">
        <w:rPr>
          <w:noProof/>
        </w:rPr>
        <w:t xml:space="preserve"> </w:t>
      </w:r>
    </w:p>
    <w:p w14:paraId="0EF0C894" w14:textId="43EF5223" w:rsidR="00AE5187" w:rsidRPr="00F44DBE" w:rsidRDefault="00AE3D5C" w:rsidP="00AE3D5C">
      <w:pPr>
        <w:pStyle w:val="szdfelsorols"/>
        <w:rPr>
          <w:noProof/>
        </w:rPr>
      </w:pPr>
      <w:r w:rsidRPr="00F44DBE">
        <w:rPr>
          <w:noProof/>
        </w:rPr>
        <w:t xml:space="preserve">Verzió: </w:t>
      </w:r>
      <w:r w:rsidR="00597A72" w:rsidRPr="00F44DBE">
        <w:rPr>
          <w:noProof/>
        </w:rPr>
        <w:t>3.1</w:t>
      </w:r>
      <w:r w:rsidR="00D117FF" w:rsidRPr="00F44DBE">
        <w:rPr>
          <w:noProof/>
        </w:rPr>
        <w:t>3</w:t>
      </w:r>
      <w:r w:rsidRPr="00F44DBE">
        <w:rPr>
          <w:noProof/>
        </w:rPr>
        <w:t>.0</w:t>
      </w:r>
    </w:p>
    <w:p w14:paraId="5E58184F" w14:textId="4B96C5CC" w:rsidR="000C5F6C" w:rsidRPr="00F44DBE" w:rsidRDefault="000C5F6C" w:rsidP="000C5F6C">
      <w:pPr>
        <w:pStyle w:val="szdfelsorols"/>
        <w:rPr>
          <w:noProof/>
        </w:rPr>
      </w:pPr>
      <w:r w:rsidRPr="00F44DBE">
        <w:rPr>
          <w:noProof/>
        </w:rPr>
        <w:t>2024.10.07</w:t>
      </w:r>
    </w:p>
    <w:p w14:paraId="4EA1B7AB" w14:textId="0428426D" w:rsidR="007A7420" w:rsidRPr="00F44DBE" w:rsidRDefault="007A7420" w:rsidP="00986A75">
      <w:pPr>
        <w:pStyle w:val="szdcmsor2"/>
        <w:rPr>
          <w:noProof/>
        </w:rPr>
      </w:pPr>
      <w:bookmarkStart w:id="45" w:name="_Toc183455469"/>
      <w:r w:rsidRPr="00F44DBE">
        <w:rPr>
          <w:noProof/>
        </w:rPr>
        <w:t>Függvénykönyvtárak</w:t>
      </w:r>
      <w:bookmarkEnd w:id="45"/>
    </w:p>
    <w:p w14:paraId="07F5C6FB" w14:textId="77777777" w:rsidR="0049354B" w:rsidRPr="00F44DBE" w:rsidRDefault="00113536" w:rsidP="0049354B">
      <w:pPr>
        <w:pStyle w:val="szdfelsorols"/>
        <w:rPr>
          <w:noProof/>
        </w:rPr>
      </w:pPr>
      <w:r w:rsidRPr="00F44DBE">
        <w:rPr>
          <w:noProof/>
        </w:rPr>
        <w:t>tkinter</w:t>
      </w:r>
      <w:r w:rsidR="00A52491" w:rsidRPr="00F44DBE">
        <w:rPr>
          <w:noProof/>
        </w:rPr>
        <w:t xml:space="preserve">, </w:t>
      </w:r>
    </w:p>
    <w:p w14:paraId="6A39E0BE" w14:textId="07590DF6" w:rsidR="00C536CE" w:rsidRPr="00F44DBE" w:rsidRDefault="00C536CE" w:rsidP="0049354B">
      <w:pPr>
        <w:pStyle w:val="szdfelsorols"/>
        <w:rPr>
          <w:noProof/>
        </w:rPr>
      </w:pPr>
      <w:r w:rsidRPr="00F44DBE">
        <w:rPr>
          <w:noProof/>
        </w:rPr>
        <w:t>customtkinter,</w:t>
      </w:r>
    </w:p>
    <w:p w14:paraId="622BA2CA" w14:textId="7E794259" w:rsidR="0049354B" w:rsidRPr="00F44DBE" w:rsidRDefault="00A52491" w:rsidP="0049354B">
      <w:pPr>
        <w:pStyle w:val="szdfelsorols"/>
        <w:rPr>
          <w:noProof/>
        </w:rPr>
      </w:pPr>
      <w:r w:rsidRPr="00F44DBE">
        <w:rPr>
          <w:noProof/>
        </w:rPr>
        <w:t>unittest</w:t>
      </w:r>
      <w:r w:rsidR="00C536CE" w:rsidRPr="00F44DBE">
        <w:rPr>
          <w:noProof/>
        </w:rPr>
        <w:t>,</w:t>
      </w:r>
    </w:p>
    <w:p w14:paraId="73C13B9C" w14:textId="03B26727" w:rsidR="00C536CE" w:rsidRPr="00F44DBE" w:rsidRDefault="00C536CE" w:rsidP="00A5596D">
      <w:pPr>
        <w:pStyle w:val="szdfelsorols"/>
        <w:rPr>
          <w:noProof/>
        </w:rPr>
      </w:pPr>
      <w:r w:rsidRPr="00F44DBE">
        <w:rPr>
          <w:noProof/>
        </w:rPr>
        <w:t>pillow</w:t>
      </w:r>
    </w:p>
    <w:p w14:paraId="2FD3AB89" w14:textId="23B2B343" w:rsidR="0078613B" w:rsidRPr="00F44DBE" w:rsidRDefault="0078613B" w:rsidP="0078613B">
      <w:pPr>
        <w:pStyle w:val="szdcmsor2"/>
        <w:rPr>
          <w:noProof/>
        </w:rPr>
      </w:pPr>
      <w:bookmarkStart w:id="46" w:name="_Toc183455470"/>
      <w:r w:rsidRPr="00F44DBE">
        <w:rPr>
          <w:noProof/>
        </w:rPr>
        <w:t>Futási környezet</w:t>
      </w:r>
      <w:bookmarkEnd w:id="46"/>
    </w:p>
    <w:p w14:paraId="6218831B" w14:textId="1866EC6D" w:rsidR="00D16AB2" w:rsidRPr="00F44DBE" w:rsidRDefault="00D16AB2" w:rsidP="00D16AB2">
      <w:pPr>
        <w:pStyle w:val="szdfelsorols"/>
        <w:rPr>
          <w:noProof/>
        </w:rPr>
      </w:pPr>
      <w:r w:rsidRPr="00F44DBE">
        <w:rPr>
          <w:noProof/>
        </w:rPr>
        <w:t>Windows 10 Pro 22H2</w:t>
      </w:r>
    </w:p>
    <w:p w14:paraId="78D2F87D" w14:textId="14ECF8FB" w:rsidR="00365F0F" w:rsidRPr="00F44DBE" w:rsidRDefault="0078613B" w:rsidP="00365F0F">
      <w:pPr>
        <w:pStyle w:val="szdfelsorols"/>
        <w:rPr>
          <w:noProof/>
        </w:rPr>
      </w:pPr>
      <w:r w:rsidRPr="00F44DBE">
        <w:rPr>
          <w:noProof/>
        </w:rPr>
        <w:t>Windows 11 Pro 23H2</w:t>
      </w:r>
    </w:p>
    <w:p w14:paraId="7C86309B" w14:textId="78EE978A" w:rsidR="00467E39" w:rsidRPr="00F44DBE" w:rsidRDefault="00E33F24" w:rsidP="00467E39">
      <w:pPr>
        <w:pStyle w:val="szdcmsor2"/>
        <w:rPr>
          <w:noProof/>
        </w:rPr>
      </w:pPr>
      <w:bookmarkStart w:id="47" w:name="_Toc183455471"/>
      <w:r w:rsidRPr="00F44DBE">
        <w:rPr>
          <w:noProof/>
        </w:rPr>
        <w:lastRenderedPageBreak/>
        <w:t>Egyéb felhasznált eszközök</w:t>
      </w:r>
      <w:r w:rsidR="00E818C0" w:rsidRPr="00F44DBE">
        <w:rPr>
          <w:noProof/>
        </w:rPr>
        <w:t xml:space="preserve"> és szoftvere</w:t>
      </w:r>
      <w:r w:rsidR="00560B16" w:rsidRPr="00F44DBE">
        <w:rPr>
          <w:noProof/>
        </w:rPr>
        <w:t>k</w:t>
      </w:r>
      <w:bookmarkEnd w:id="47"/>
    </w:p>
    <w:p w14:paraId="35967781" w14:textId="143538C9" w:rsidR="00467E39" w:rsidRPr="00F44DBE" w:rsidRDefault="00467E39" w:rsidP="00467E39">
      <w:pPr>
        <w:pStyle w:val="szdcmsor3"/>
        <w:rPr>
          <w:noProof/>
        </w:rPr>
      </w:pPr>
      <w:bookmarkStart w:id="48" w:name="_Toc183455472"/>
      <w:r w:rsidRPr="00F44DBE">
        <w:rPr>
          <w:noProof/>
        </w:rPr>
        <w:t>GanttProject</w:t>
      </w:r>
      <w:bookmarkEnd w:id="48"/>
    </w:p>
    <w:p w14:paraId="4853B545" w14:textId="3B78B520" w:rsidR="00467E39" w:rsidRPr="00F44DBE" w:rsidRDefault="000F512F" w:rsidP="00467E39">
      <w:pPr>
        <w:pStyle w:val="szdfelsorols"/>
        <w:rPr>
          <w:noProof/>
        </w:rPr>
      </w:pPr>
      <w:r w:rsidRPr="00F44DBE">
        <w:rPr>
          <w:noProof/>
        </w:rPr>
        <w:t>Verzió: 3.3</w:t>
      </w:r>
      <w:r w:rsidR="0027713D" w:rsidRPr="00F44DBE">
        <w:rPr>
          <w:noProof/>
        </w:rPr>
        <w:t>.3312</w:t>
      </w:r>
    </w:p>
    <w:p w14:paraId="4014A808" w14:textId="4480587D" w:rsidR="0078613B" w:rsidRPr="00F44DBE" w:rsidRDefault="000F512F" w:rsidP="00687083">
      <w:pPr>
        <w:pStyle w:val="szdfelsorols"/>
        <w:rPr>
          <w:noProof/>
        </w:rPr>
      </w:pPr>
      <w:r w:rsidRPr="00F44DBE">
        <w:rPr>
          <w:noProof/>
        </w:rPr>
        <w:t>2024.01.15</w:t>
      </w:r>
    </w:p>
    <w:p w14:paraId="57A41F56" w14:textId="2FF466FA" w:rsidR="00A80A2B" w:rsidRPr="00F44DBE" w:rsidRDefault="00A80A2B" w:rsidP="00A80A2B">
      <w:pPr>
        <w:pStyle w:val="szdcmsor3"/>
        <w:rPr>
          <w:noProof/>
        </w:rPr>
      </w:pPr>
      <w:bookmarkStart w:id="49" w:name="_Toc183455473"/>
      <w:r w:rsidRPr="00F44DBE">
        <w:rPr>
          <w:noProof/>
        </w:rPr>
        <w:t>Software Ideas Modeler</w:t>
      </w:r>
      <w:bookmarkEnd w:id="49"/>
    </w:p>
    <w:p w14:paraId="2040BBF4" w14:textId="39662010" w:rsidR="00A80A2B" w:rsidRPr="00F44DBE" w:rsidRDefault="006F2B25" w:rsidP="006F2B25">
      <w:pPr>
        <w:pStyle w:val="szdfelsorols"/>
        <w:rPr>
          <w:noProof/>
        </w:rPr>
      </w:pPr>
      <w:r w:rsidRPr="00F44DBE">
        <w:rPr>
          <w:noProof/>
        </w:rPr>
        <w:t>Verzió: 14.70</w:t>
      </w:r>
    </w:p>
    <w:p w14:paraId="5C192182" w14:textId="216B8434" w:rsidR="00492679" w:rsidRPr="00F44DBE" w:rsidRDefault="006F2B25" w:rsidP="0087364A">
      <w:pPr>
        <w:pStyle w:val="szdfelsorols"/>
        <w:rPr>
          <w:noProof/>
        </w:rPr>
      </w:pPr>
      <w:r w:rsidRPr="00F44DBE">
        <w:rPr>
          <w:noProof/>
        </w:rPr>
        <w:t>2024.10.08</w:t>
      </w:r>
    </w:p>
    <w:p w14:paraId="2B47A61E" w14:textId="6D74E8E0" w:rsidR="00710B4C" w:rsidRPr="00F44DBE" w:rsidRDefault="00710B4C" w:rsidP="00710B4C">
      <w:pPr>
        <w:pStyle w:val="szdcmsor3"/>
        <w:rPr>
          <w:noProof/>
        </w:rPr>
      </w:pPr>
      <w:bookmarkStart w:id="50" w:name="_Toc183455474"/>
      <w:r w:rsidRPr="00F44DBE">
        <w:rPr>
          <w:noProof/>
        </w:rPr>
        <w:t>Figma</w:t>
      </w:r>
      <w:bookmarkEnd w:id="50"/>
    </w:p>
    <w:p w14:paraId="3C7216D7" w14:textId="422FECDE" w:rsidR="00710B4C" w:rsidRPr="00F44DBE" w:rsidRDefault="005F68E1" w:rsidP="00710B4C">
      <w:pPr>
        <w:pStyle w:val="szdfelsorols"/>
        <w:rPr>
          <w:noProof/>
        </w:rPr>
      </w:pPr>
      <w:r w:rsidRPr="00F44DBE">
        <w:rPr>
          <w:noProof/>
        </w:rPr>
        <w:t>Verzió</w:t>
      </w:r>
      <w:r w:rsidR="00710B4C" w:rsidRPr="00F44DBE">
        <w:rPr>
          <w:noProof/>
        </w:rPr>
        <w:t>: 124.4.7</w:t>
      </w:r>
    </w:p>
    <w:p w14:paraId="09D15BC1" w14:textId="5438564F" w:rsidR="00710B4C" w:rsidRPr="00F44DBE" w:rsidRDefault="00710B4C" w:rsidP="00710B4C">
      <w:pPr>
        <w:pStyle w:val="szdfelsorols"/>
        <w:rPr>
          <w:noProof/>
        </w:rPr>
      </w:pPr>
      <w:r w:rsidRPr="00F44DBE">
        <w:rPr>
          <w:noProof/>
        </w:rPr>
        <w:t>2024.09.18.</w:t>
      </w:r>
    </w:p>
    <w:p w14:paraId="49F2FD1D" w14:textId="6561F601" w:rsidR="005F68E1" w:rsidRPr="00F44DBE" w:rsidRDefault="005F68E1" w:rsidP="005F68E1">
      <w:pPr>
        <w:pStyle w:val="szdcmsor3"/>
        <w:rPr>
          <w:noProof/>
        </w:rPr>
      </w:pPr>
      <w:bookmarkStart w:id="51" w:name="_Toc183455475"/>
      <w:r w:rsidRPr="00F44DBE">
        <w:rPr>
          <w:noProof/>
        </w:rPr>
        <w:t>Inno Setup</w:t>
      </w:r>
      <w:bookmarkEnd w:id="51"/>
    </w:p>
    <w:p w14:paraId="64677070" w14:textId="0F80B1B3" w:rsidR="005F68E1" w:rsidRPr="00F44DBE" w:rsidRDefault="005F68E1" w:rsidP="005F68E1">
      <w:pPr>
        <w:pStyle w:val="szdfelsorols"/>
        <w:rPr>
          <w:noProof/>
        </w:rPr>
      </w:pPr>
      <w:r w:rsidRPr="00F44DBE">
        <w:rPr>
          <w:noProof/>
        </w:rPr>
        <w:t>Verzió: 6.3.3</w:t>
      </w:r>
    </w:p>
    <w:p w14:paraId="155F7ECB" w14:textId="6C8BD560" w:rsidR="005F68E1" w:rsidRPr="00F44DBE" w:rsidRDefault="005F68E1" w:rsidP="005F68E1">
      <w:pPr>
        <w:pStyle w:val="szdfelsorols"/>
        <w:rPr>
          <w:noProof/>
        </w:rPr>
      </w:pPr>
      <w:r w:rsidRPr="00F44DBE">
        <w:rPr>
          <w:noProof/>
        </w:rPr>
        <w:t>2024. 11. 23.</w:t>
      </w:r>
    </w:p>
    <w:p w14:paraId="7B909811" w14:textId="7EDABD00" w:rsidR="00EE3346" w:rsidRPr="00F44DBE" w:rsidRDefault="005F7D68" w:rsidP="00EE3346">
      <w:pPr>
        <w:pStyle w:val="szdcmsor1"/>
        <w:rPr>
          <w:noProof/>
        </w:rPr>
      </w:pPr>
      <w:bookmarkStart w:id="52" w:name="_Toc183455476"/>
      <w:r w:rsidRPr="00F44DBE">
        <w:rPr>
          <w:noProof/>
        </w:rPr>
        <w:lastRenderedPageBreak/>
        <w:t>Mérföldkövek</w:t>
      </w:r>
      <w:r w:rsidR="00A34FBF" w:rsidRPr="00F44DBE">
        <w:rPr>
          <w:noProof/>
        </w:rPr>
        <w:t xml:space="preserve"> és feladatok</w:t>
      </w:r>
      <w:bookmarkEnd w:id="52"/>
    </w:p>
    <w:p w14:paraId="0B114603" w14:textId="27DC0118" w:rsidR="002335C3" w:rsidRPr="00F44DBE" w:rsidRDefault="005F7D68" w:rsidP="002335C3">
      <w:pPr>
        <w:pStyle w:val="szdcmsor2"/>
        <w:rPr>
          <w:noProof/>
        </w:rPr>
      </w:pPr>
      <w:bookmarkStart w:id="53" w:name="_Toc183455477"/>
      <w:r w:rsidRPr="00F44DBE">
        <w:rPr>
          <w:noProof/>
        </w:rPr>
        <w:t>Játék motor</w:t>
      </w:r>
      <w:bookmarkEnd w:id="53"/>
    </w:p>
    <w:p w14:paraId="7904726C" w14:textId="2BE23CC9" w:rsidR="00F85523" w:rsidRPr="00F44DBE" w:rsidRDefault="00F85523" w:rsidP="00F85523">
      <w:pPr>
        <w:pStyle w:val="szdszveg"/>
        <w:rPr>
          <w:noProof/>
        </w:rPr>
      </w:pPr>
      <w:r w:rsidRPr="00F44DBE">
        <w:rPr>
          <w:noProof/>
        </w:rPr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Pr="00F44DBE" w:rsidRDefault="00320CDA" w:rsidP="00320CDA">
      <w:pPr>
        <w:pStyle w:val="szdcmsor3"/>
        <w:rPr>
          <w:noProof/>
        </w:rPr>
      </w:pPr>
      <w:bookmarkStart w:id="54" w:name="_Toc183455478"/>
      <w:r w:rsidRPr="00F44DBE">
        <w:rPr>
          <w:noProof/>
        </w:rPr>
        <w:t>Logika</w:t>
      </w:r>
      <w:bookmarkEnd w:id="54"/>
    </w:p>
    <w:p w14:paraId="529A1567" w14:textId="3B014272" w:rsidR="00F85523" w:rsidRPr="00F44DBE" w:rsidRDefault="00F85523" w:rsidP="00F85523">
      <w:pPr>
        <w:pStyle w:val="szdszveg"/>
        <w:rPr>
          <w:noProof/>
        </w:rPr>
      </w:pPr>
      <w:r w:rsidRPr="00F44DBE">
        <w:rPr>
          <w:noProof/>
        </w:rPr>
        <w:t>A játék működését meghatározó alapvető logikai szabályok kidolgozása és az ehhez kapcsolódó osztályok, metódusok létrehozása. CLI (Command Line Interface) megjelenítés implementálása a játék egyszerűsített teszteléséhez.</w:t>
      </w:r>
    </w:p>
    <w:p w14:paraId="6A8E6E07" w14:textId="0616EC2D" w:rsidR="00320CDA" w:rsidRPr="00F44DBE" w:rsidRDefault="00320CDA" w:rsidP="00320CDA">
      <w:pPr>
        <w:pStyle w:val="szdcmsor3"/>
        <w:rPr>
          <w:noProof/>
        </w:rPr>
      </w:pPr>
      <w:bookmarkStart w:id="55" w:name="_Toc183455479"/>
      <w:r w:rsidRPr="00F44DBE">
        <w:rPr>
          <w:noProof/>
        </w:rPr>
        <w:t>Felhasználói interakció</w:t>
      </w:r>
      <w:bookmarkEnd w:id="55"/>
    </w:p>
    <w:p w14:paraId="4FF4E3D2" w14:textId="7AAB88CC" w:rsidR="00FD60E5" w:rsidRPr="00F44DBE" w:rsidRDefault="00FD60E5" w:rsidP="00FD60E5">
      <w:pPr>
        <w:pStyle w:val="szdszveg"/>
        <w:rPr>
          <w:noProof/>
        </w:rPr>
      </w:pPr>
      <w:r w:rsidRPr="00F44DBE">
        <w:rPr>
          <w:noProof/>
        </w:rPr>
        <w:t>Alapvető PvP (Player vs Player) funkció kialakítása, hogy a játék két játékos által játszható legyen. Egy későbbi szakaszban egy debug mód beépítése, amely segíti a fejlesztők munkáját és a hibakeresést.</w:t>
      </w:r>
    </w:p>
    <w:p w14:paraId="0D5BFDE3" w14:textId="7CEE4532" w:rsidR="009F6657" w:rsidRPr="00F44DBE" w:rsidRDefault="009F6657" w:rsidP="009F6657">
      <w:pPr>
        <w:pStyle w:val="szdcmsor3"/>
        <w:rPr>
          <w:noProof/>
        </w:rPr>
      </w:pPr>
      <w:bookmarkStart w:id="56" w:name="_Toc183455480"/>
      <w:r w:rsidRPr="00F44DBE">
        <w:rPr>
          <w:noProof/>
        </w:rPr>
        <w:t>Párhuzamos mellékfeladatok</w:t>
      </w:r>
      <w:bookmarkEnd w:id="56"/>
    </w:p>
    <w:p w14:paraId="6BF1B7C6" w14:textId="7A0CD53A" w:rsidR="00BF3C68" w:rsidRPr="00F44DBE" w:rsidRDefault="00BF3C68" w:rsidP="00BF3C68">
      <w:pPr>
        <w:pStyle w:val="szdszveg"/>
        <w:rPr>
          <w:noProof/>
        </w:rPr>
      </w:pPr>
      <w:r w:rsidRPr="00F44DBE">
        <w:rPr>
          <w:noProof/>
        </w:rPr>
        <w:t>Dokumentáció indítása, amely folyamatosan rögzíti a fejlesztés lépéseit, döntéseit. GUI (grafikus felhasználói felület) elsődleges makettjének (mockup) készítése, mely a felhasználói élmény és elrendezés alapját képezi.</w:t>
      </w:r>
    </w:p>
    <w:p w14:paraId="58C30129" w14:textId="299CA402" w:rsidR="005F7D68" w:rsidRPr="00F44DBE" w:rsidRDefault="005F7D68" w:rsidP="005F7D68">
      <w:pPr>
        <w:pStyle w:val="szdcmsor2"/>
        <w:rPr>
          <w:noProof/>
        </w:rPr>
      </w:pPr>
      <w:bookmarkStart w:id="57" w:name="_Toc183455481"/>
      <w:r w:rsidRPr="00F44DBE">
        <w:rPr>
          <w:noProof/>
        </w:rPr>
        <w:t>Prototípus I.</w:t>
      </w:r>
      <w:bookmarkEnd w:id="57"/>
    </w:p>
    <w:p w14:paraId="6A684364" w14:textId="75B63C9B" w:rsidR="00CA6614" w:rsidRPr="00F44DBE" w:rsidRDefault="00CA6614" w:rsidP="00CA6614">
      <w:pPr>
        <w:pStyle w:val="szdszveg"/>
        <w:rPr>
          <w:noProof/>
        </w:rPr>
      </w:pPr>
      <w:r w:rsidRPr="00F44DBE">
        <w:rPr>
          <w:noProof/>
        </w:rPr>
        <w:t>A játék első prototípusának megvalósítása, amely már tartalmazza a kezdeti algoritmusokat és a grafikus felületet.</w:t>
      </w:r>
    </w:p>
    <w:p w14:paraId="5196174C" w14:textId="00C59444" w:rsidR="00E42B46" w:rsidRPr="00F44DBE" w:rsidRDefault="005B6B68" w:rsidP="00E42B46">
      <w:pPr>
        <w:pStyle w:val="szdcmsor3"/>
        <w:rPr>
          <w:noProof/>
        </w:rPr>
      </w:pPr>
      <w:bookmarkStart w:id="58" w:name="_Toc183455482"/>
      <w:r w:rsidRPr="00F44DBE">
        <w:rPr>
          <w:noProof/>
        </w:rPr>
        <w:t>Mohó</w:t>
      </w:r>
      <w:r w:rsidR="00E42B46" w:rsidRPr="00F44DBE">
        <w:rPr>
          <w:noProof/>
        </w:rPr>
        <w:t xml:space="preserve"> algoritmus</w:t>
      </w:r>
      <w:bookmarkEnd w:id="58"/>
    </w:p>
    <w:p w14:paraId="5B96D45F" w14:textId="060FCE5B" w:rsidR="00E93DB3" w:rsidRPr="00F44DBE" w:rsidRDefault="00E93DB3" w:rsidP="00E93DB3">
      <w:pPr>
        <w:pStyle w:val="szdszveg"/>
        <w:rPr>
          <w:noProof/>
        </w:rPr>
      </w:pPr>
      <w:r w:rsidRPr="00F44DBE">
        <w:rPr>
          <w:noProof/>
        </w:rPr>
        <w:t>A heurisztikus keresési algoritmus megvalósítása, amely backtrackinggel és anélkül is működhet. Mélységi korlátok bevezetése, amelyek szabályozzák az algoritmus keresési mélységét és hatékonyságát.</w:t>
      </w:r>
    </w:p>
    <w:p w14:paraId="257B36D8" w14:textId="1FDD24BD" w:rsidR="00E42B46" w:rsidRPr="00F44DBE" w:rsidRDefault="00E42B46" w:rsidP="00E42B46">
      <w:pPr>
        <w:pStyle w:val="szdcmsor3"/>
        <w:rPr>
          <w:noProof/>
        </w:rPr>
      </w:pPr>
      <w:bookmarkStart w:id="59" w:name="_Toc183455483"/>
      <w:r w:rsidRPr="00F44DBE">
        <w:rPr>
          <w:noProof/>
        </w:rPr>
        <w:t>Grafikus felhasználói felület v.</w:t>
      </w:r>
      <w:r w:rsidR="00525912" w:rsidRPr="00F44DBE">
        <w:rPr>
          <w:noProof/>
        </w:rPr>
        <w:t>0</w:t>
      </w:r>
      <w:r w:rsidRPr="00F44DBE">
        <w:rPr>
          <w:noProof/>
        </w:rPr>
        <w:t>.</w:t>
      </w:r>
      <w:r w:rsidR="00525912" w:rsidRPr="00F44DBE">
        <w:rPr>
          <w:noProof/>
        </w:rPr>
        <w:t>1</w:t>
      </w:r>
      <w:bookmarkEnd w:id="59"/>
    </w:p>
    <w:p w14:paraId="192F55ED" w14:textId="4A1A78A9" w:rsidR="000B73DA" w:rsidRPr="00F44DBE" w:rsidRDefault="000B73DA" w:rsidP="000B73DA">
      <w:pPr>
        <w:pStyle w:val="szdszveg"/>
        <w:rPr>
          <w:noProof/>
        </w:rPr>
      </w:pPr>
      <w:r w:rsidRPr="00F44DBE">
        <w:rPr>
          <w:noProof/>
        </w:rPr>
        <w:t>A GUI mockup alapján elkészített felület első iterációja.</w:t>
      </w:r>
    </w:p>
    <w:p w14:paraId="684040D8" w14:textId="0E2FA736" w:rsidR="008670E1" w:rsidRPr="00F44DBE" w:rsidRDefault="000B659A" w:rsidP="00EA435A">
      <w:pPr>
        <w:pStyle w:val="szdcmsor3"/>
        <w:rPr>
          <w:noProof/>
        </w:rPr>
      </w:pPr>
      <w:bookmarkStart w:id="60" w:name="_Toc183455484"/>
      <w:r w:rsidRPr="00F44DBE">
        <w:rPr>
          <w:noProof/>
        </w:rPr>
        <w:t>Testing I.</w:t>
      </w:r>
      <w:bookmarkEnd w:id="60"/>
    </w:p>
    <w:p w14:paraId="7CFCE27E" w14:textId="15361A19" w:rsidR="0052385D" w:rsidRPr="00F44DBE" w:rsidRDefault="0052385D" w:rsidP="0052385D">
      <w:pPr>
        <w:pStyle w:val="szdszveg"/>
        <w:rPr>
          <w:noProof/>
        </w:rPr>
      </w:pPr>
      <w:r w:rsidRPr="00F44DBE">
        <w:rPr>
          <w:noProof/>
        </w:rP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Pr="00F44DBE" w:rsidRDefault="005F7D68" w:rsidP="005F7D68">
      <w:pPr>
        <w:pStyle w:val="szdcmsor2"/>
        <w:rPr>
          <w:noProof/>
        </w:rPr>
      </w:pPr>
      <w:bookmarkStart w:id="61" w:name="_Toc183455485"/>
      <w:r w:rsidRPr="00F44DBE">
        <w:rPr>
          <w:noProof/>
        </w:rPr>
        <w:lastRenderedPageBreak/>
        <w:t>Prototípus II.</w:t>
      </w:r>
      <w:bookmarkEnd w:id="61"/>
      <w:r w:rsidRPr="00F44DBE">
        <w:rPr>
          <w:noProof/>
        </w:rPr>
        <w:t xml:space="preserve"> </w:t>
      </w:r>
    </w:p>
    <w:p w14:paraId="27D010FF" w14:textId="6B89F3C6" w:rsidR="00376270" w:rsidRPr="00F44DBE" w:rsidRDefault="00376270" w:rsidP="00376270">
      <w:pPr>
        <w:pStyle w:val="szdszveg"/>
        <w:rPr>
          <w:noProof/>
        </w:rPr>
      </w:pPr>
      <w:r w:rsidRPr="00F44DBE">
        <w:rPr>
          <w:noProof/>
        </w:rPr>
        <w:t>A második prototípus, amelyben a mesterséges intelligencia algoritmusai, a GUI továbbfejlesztése, valamint kiegészítő funkciók jelennek meg.</w:t>
      </w:r>
    </w:p>
    <w:p w14:paraId="0EA56944" w14:textId="0A17A21E" w:rsidR="00E8718C" w:rsidRPr="00F44DBE" w:rsidRDefault="00AD24DF" w:rsidP="00E8718C">
      <w:pPr>
        <w:pStyle w:val="szdcmsor3"/>
        <w:rPr>
          <w:noProof/>
        </w:rPr>
      </w:pPr>
      <w:bookmarkStart w:id="62" w:name="_Toc183455486"/>
      <w:r w:rsidRPr="00F44DBE">
        <w:rPr>
          <w:noProof/>
        </w:rPr>
        <w:t>Grafikus felhasználói felület v.</w:t>
      </w:r>
      <w:r w:rsidR="005E75E5" w:rsidRPr="00F44DBE">
        <w:rPr>
          <w:noProof/>
        </w:rPr>
        <w:t>1.0</w:t>
      </w:r>
      <w:bookmarkEnd w:id="62"/>
    </w:p>
    <w:p w14:paraId="2C76581B" w14:textId="01A1CAFD" w:rsidR="00F06326" w:rsidRPr="00F44DBE" w:rsidRDefault="00F06326" w:rsidP="00F06326">
      <w:pPr>
        <w:pStyle w:val="szdszveg"/>
        <w:rPr>
          <w:noProof/>
        </w:rPr>
      </w:pPr>
      <w:r w:rsidRPr="00F44DBE">
        <w:rPr>
          <w:noProof/>
        </w:rP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Pr="00F44DBE" w:rsidRDefault="00E8718C" w:rsidP="00E8718C">
      <w:pPr>
        <w:pStyle w:val="szdcmsor3"/>
        <w:rPr>
          <w:noProof/>
        </w:rPr>
      </w:pPr>
      <w:bookmarkStart w:id="63" w:name="_Toc183455487"/>
      <w:r w:rsidRPr="00F44DBE">
        <w:rPr>
          <w:noProof/>
        </w:rPr>
        <w:t>Egyéb funkciók</w:t>
      </w:r>
      <w:bookmarkEnd w:id="63"/>
    </w:p>
    <w:p w14:paraId="44319171" w14:textId="44FFD45C" w:rsidR="005E3957" w:rsidRPr="00F44DBE" w:rsidRDefault="005E3957" w:rsidP="005E3957">
      <w:pPr>
        <w:pStyle w:val="szdszveg"/>
        <w:rPr>
          <w:noProof/>
        </w:rPr>
      </w:pPr>
      <w:r w:rsidRPr="00F44DBE">
        <w:rPr>
          <w:noProof/>
        </w:rPr>
        <w:t>Felhasználói kezelés (user handling),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13B43F74" w:rsidR="00C552F1" w:rsidRPr="00F44DBE" w:rsidRDefault="001E5C38" w:rsidP="00B74A49">
      <w:pPr>
        <w:pStyle w:val="szdcmsor3"/>
        <w:rPr>
          <w:noProof/>
        </w:rPr>
      </w:pPr>
      <w:bookmarkStart w:id="64" w:name="_Toc183455488"/>
      <w:r>
        <w:rPr>
          <w:noProof/>
        </w:rPr>
        <w:t>T</w:t>
      </w:r>
      <w:r w:rsidR="000B659A" w:rsidRPr="00F44DBE">
        <w:rPr>
          <w:noProof/>
        </w:rPr>
        <w:t>esting II.</w:t>
      </w:r>
      <w:bookmarkEnd w:id="64"/>
      <w:r w:rsidR="00632499" w:rsidRPr="00F44DBE">
        <w:rPr>
          <w:noProof/>
        </w:rPr>
        <w:t xml:space="preserve"> </w:t>
      </w:r>
    </w:p>
    <w:p w14:paraId="365DF340" w14:textId="3BE14D09" w:rsidR="00CB3783" w:rsidRPr="00F44DBE" w:rsidRDefault="00CB3783" w:rsidP="00CB3783">
      <w:pPr>
        <w:pStyle w:val="szdszveg"/>
        <w:rPr>
          <w:noProof/>
        </w:rPr>
      </w:pPr>
      <w:r w:rsidRPr="00F44DBE">
        <w:rPr>
          <w:noProof/>
        </w:rPr>
        <w:t>Sebességtesztek elvégzése, amelyek biztosítják a játék megfelelő válaszidejét és teljesítményét. GUI v1.0 tesztelése, amely magában foglalja a felhasználói élmény vizsgálatát, részletes tesztelési terv alapján, melyet az 5.3.3 pont tartalmaz</w:t>
      </w:r>
      <w:r w:rsidR="00B90B3C" w:rsidRPr="00F44DBE">
        <w:rPr>
          <w:noProof/>
        </w:rPr>
        <w:t>.</w:t>
      </w:r>
    </w:p>
    <w:p w14:paraId="29BA07B5" w14:textId="28020164" w:rsidR="007B08AB" w:rsidRPr="00F44DBE" w:rsidRDefault="00621B31" w:rsidP="007B08AB">
      <w:pPr>
        <w:pStyle w:val="szdcmsor1"/>
        <w:rPr>
          <w:noProof/>
        </w:rPr>
      </w:pPr>
      <w:bookmarkStart w:id="65" w:name="_Toc183455489"/>
      <w:r w:rsidRPr="00F44DBE">
        <w:rPr>
          <w:noProof/>
        </w:rPr>
        <w:lastRenderedPageBreak/>
        <w:t>Projekttervezés</w:t>
      </w:r>
      <w:bookmarkEnd w:id="65"/>
    </w:p>
    <w:p w14:paraId="04C8BC4D" w14:textId="27630A13" w:rsidR="00ED7BBA" w:rsidRPr="00F44DBE" w:rsidRDefault="00FA7252" w:rsidP="00ED7BBA">
      <w:pPr>
        <w:pStyle w:val="szdcmsor2"/>
        <w:rPr>
          <w:noProof/>
        </w:rPr>
      </w:pPr>
      <w:bookmarkStart w:id="66" w:name="_Toc183455490"/>
      <w:r w:rsidRPr="00F44DBE">
        <w:rPr>
          <w:noProof/>
        </w:rPr>
        <w:t>Kockázat</w:t>
      </w:r>
      <w:r w:rsidR="00802092" w:rsidRPr="00F44DBE">
        <w:rPr>
          <w:noProof/>
        </w:rPr>
        <w:t>terv</w:t>
      </w:r>
      <w:bookmarkEnd w:id="66"/>
    </w:p>
    <w:p w14:paraId="4828E6BD" w14:textId="6A487A87" w:rsidR="00F07E49" w:rsidRPr="00F44DBE" w:rsidRDefault="00F07E49" w:rsidP="00F07E49">
      <w:pPr>
        <w:pStyle w:val="szdcmsor3"/>
        <w:rPr>
          <w:noProof/>
        </w:rPr>
      </w:pPr>
      <w:bookmarkStart w:id="67" w:name="_Toc183455491"/>
      <w:r w:rsidRPr="00F44DBE">
        <w:rPr>
          <w:noProof/>
        </w:rPr>
        <w:t>Kockázatelemzési bevezető</w:t>
      </w:r>
      <w:bookmarkEnd w:id="67"/>
    </w:p>
    <w:p w14:paraId="58A0C4A8" w14:textId="3910BF5A" w:rsidR="009C0B31" w:rsidRPr="00F44DBE" w:rsidRDefault="009C0B31" w:rsidP="009C0B31">
      <w:pPr>
        <w:pStyle w:val="szdszveg"/>
        <w:rPr>
          <w:noProof/>
        </w:rPr>
      </w:pPr>
      <w:r w:rsidRPr="00F44DBE">
        <w:rPr>
          <w:noProof/>
        </w:rPr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F44DBE" w:rsidRDefault="007B3919" w:rsidP="009C0B31">
      <w:pPr>
        <w:pStyle w:val="szdszveg"/>
        <w:rPr>
          <w:noProof/>
        </w:rPr>
      </w:pPr>
      <w:r w:rsidRPr="00F44DBE">
        <w:rPr>
          <w:noProof/>
        </w:rPr>
        <w:t>A kockázati tervezés során különféle bevált módszereket, például halszálka-diagramot, Pareto-diagramot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F44DBE" w:rsidRDefault="006672C5" w:rsidP="00866DF6">
      <w:pPr>
        <w:pStyle w:val="szdcmsor3"/>
        <w:rPr>
          <w:noProof/>
        </w:rPr>
      </w:pPr>
      <w:bookmarkStart w:id="68" w:name="_Toc183455492"/>
      <w:r w:rsidRPr="00F44DBE">
        <w:rPr>
          <w:noProof/>
        </w:rPr>
        <w:t>Halszálka-diagram</w:t>
      </w:r>
      <w:bookmarkEnd w:id="68"/>
    </w:p>
    <w:p w14:paraId="55E9C88D" w14:textId="77777777" w:rsidR="008867D5" w:rsidRPr="00F44DBE" w:rsidRDefault="00A572C5" w:rsidP="00FB5625">
      <w:pPr>
        <w:pStyle w:val="szdszveg"/>
        <w:rPr>
          <w:noProof/>
        </w:rPr>
      </w:pPr>
      <w:r w:rsidRPr="00F44DBE">
        <w:rPr>
          <w:noProof/>
        </w:rPr>
        <w:t xml:space="preserve">A projekttervezési hibák a rosszul meghatározott </w:t>
      </w:r>
      <w:r w:rsidR="000B5CA2" w:rsidRPr="00F44DBE">
        <w:rPr>
          <w:noProof/>
        </w:rPr>
        <w:t>specifikációkból</w:t>
      </w:r>
      <w:r w:rsidRPr="00F44DBE">
        <w:rPr>
          <w:noProof/>
        </w:rPr>
        <w:t>, az időzítési csúszásokból és a nem megfelelő kommunikációból erednek, amelyek gátolhatják a Malom játék fejlesztésének sikerét. A technológiai problémák, például a játékmotor</w:t>
      </w:r>
      <w:r w:rsidR="00485D0F" w:rsidRPr="00F44DBE">
        <w:rPr>
          <w:noProof/>
        </w:rPr>
        <w:t xml:space="preserve"> stabilitása</w:t>
      </w:r>
      <w:r w:rsidRPr="00F44DBE">
        <w:rPr>
          <w:noProof/>
        </w:rPr>
        <w:t>, a</w:t>
      </w:r>
      <w:r w:rsidR="007A50B0" w:rsidRPr="00F44DBE">
        <w:rPr>
          <w:noProof/>
        </w:rPr>
        <w:t xml:space="preserve">z Interfész </w:t>
      </w:r>
      <w:r w:rsidRPr="00F44DBE">
        <w:rPr>
          <w:noProof/>
        </w:rPr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F44DBE">
        <w:rPr>
          <w:noProof/>
        </w:rPr>
        <w:t>megfelelőtlen használata</w:t>
      </w:r>
      <w:r w:rsidRPr="00F44DBE">
        <w:rPr>
          <w:noProof/>
        </w:rPr>
        <w:t xml:space="preserve"> jelentős technikai nehézségeket okozhatnak a csapatnak. A mesterséges intelligenciával kapcsolatos kihívások, mint a nem megfelelő algoritmusok, a lassú keresési </w:t>
      </w:r>
      <w:r w:rsidR="00716C27" w:rsidRPr="00F44DBE">
        <w:rPr>
          <w:noProof/>
        </w:rPr>
        <w:t>eljárások</w:t>
      </w:r>
      <w:r w:rsidRPr="00F44DBE">
        <w:rPr>
          <w:noProof/>
        </w:rPr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F44DBE">
        <w:rPr>
          <w:noProof/>
        </w:rPr>
        <w:t>.</w:t>
      </w:r>
      <w:r w:rsidR="00FB5625" w:rsidRPr="00F44DBE">
        <w:rPr>
          <w:noProof/>
        </w:rPr>
        <w:t xml:space="preserve"> </w:t>
      </w:r>
    </w:p>
    <w:p w14:paraId="7874C0D2" w14:textId="5ED95C6E" w:rsidR="007E3D77" w:rsidRPr="00F44DBE" w:rsidRDefault="00FB5625" w:rsidP="007E3D77">
      <w:pPr>
        <w:pStyle w:val="szdszveg"/>
        <w:rPr>
          <w:noProof/>
        </w:rPr>
      </w:pPr>
      <w:r w:rsidRPr="00F44DBE">
        <w:rPr>
          <w:noProof/>
        </w:rPr>
        <w:t xml:space="preserve">Az alábbi </w:t>
      </w:r>
      <w:r w:rsidR="00A572C5" w:rsidRPr="00F44DBE">
        <w:rPr>
          <w:noProof/>
        </w:rPr>
        <w:t xml:space="preserve">halszálka-diagram átfogó képet ad a projekt során felmerülő kockázatokról, és segíthet a csapatnak abban, hogy hatékonyan kezelje ezeket a problémákat a </w:t>
      </w:r>
      <w:r w:rsidR="00DF1361" w:rsidRPr="00F44DBE">
        <w:rPr>
          <w:noProof/>
        </w:rPr>
        <w:t xml:space="preserve">projekt </w:t>
      </w:r>
      <w:r w:rsidR="00C326A6" w:rsidRPr="00F44DBE">
        <w:rPr>
          <w:noProof/>
        </w:rPr>
        <w:t>előrehaladása</w:t>
      </w:r>
      <w:r w:rsidR="00470EF8" w:rsidRPr="00F44DBE">
        <w:rPr>
          <w:noProof/>
        </w:rPr>
        <w:t xml:space="preserve"> során</w:t>
      </w:r>
      <w:r w:rsidR="007E3D77" w:rsidRPr="00F44DBE">
        <w:rPr>
          <w:noProof/>
        </w:rPr>
        <w:t>.</w:t>
      </w:r>
    </w:p>
    <w:p w14:paraId="6F1D001B" w14:textId="45F8D352" w:rsidR="00E8442E" w:rsidRPr="00F44DBE" w:rsidRDefault="00A572C5" w:rsidP="00082E6F">
      <w:pPr>
        <w:pStyle w:val="szdszveg"/>
        <w:ind w:firstLine="0"/>
        <w:rPr>
          <w:noProof/>
        </w:rPr>
      </w:pPr>
      <w:r w:rsidRPr="00F44DBE">
        <w:rPr>
          <w:noProof/>
        </w:rPr>
        <w:lastRenderedPageBreak/>
        <w:t xml:space="preserve"> </w:t>
      </w:r>
      <w:r w:rsidR="00A56DD3" w:rsidRPr="00F44DBE">
        <w:rPr>
          <w:noProof/>
        </w:rPr>
        <w:drawing>
          <wp:inline distT="0" distB="0" distL="0" distR="0" wp14:anchorId="01371A3B" wp14:editId="26D6188A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52D7803B" w:rsidR="00B4712C" w:rsidRPr="00F44DBE" w:rsidRDefault="00E8442E" w:rsidP="00E8442E">
      <w:pPr>
        <w:pStyle w:val="szdbracm"/>
        <w:rPr>
          <w:noProof/>
        </w:rPr>
      </w:pPr>
      <w:bookmarkStart w:id="69" w:name="_Toc183454241"/>
      <w:r w:rsidRPr="00F44DBE">
        <w:rPr>
          <w:noProof/>
        </w:rPr>
        <w:t>ábra</w:t>
      </w:r>
      <w:r w:rsidR="00946740" w:rsidRPr="00F44DBE">
        <w:rPr>
          <w:noProof/>
        </w:rPr>
        <w:t xml:space="preserve"> 9</w:t>
      </w:r>
      <w:r w:rsidRPr="00F44DBE">
        <w:rPr>
          <w:noProof/>
        </w:rPr>
        <w:t>: Malom Játék Fejlesztési</w:t>
      </w:r>
      <w:r w:rsidR="00F305A9" w:rsidRPr="00F44DBE">
        <w:rPr>
          <w:noProof/>
        </w:rPr>
        <w:t xml:space="preserve"> Kockázatainak</w:t>
      </w:r>
      <w:r w:rsidRPr="00F44DBE">
        <w:rPr>
          <w:noProof/>
        </w:rPr>
        <w:t xml:space="preserve"> Halszálka-diagramja</w:t>
      </w:r>
      <w:bookmarkEnd w:id="69"/>
      <w:r w:rsidRPr="00F44DBE">
        <w:rPr>
          <w:noProof/>
        </w:rPr>
        <w:t xml:space="preserve"> </w:t>
      </w:r>
    </w:p>
    <w:p w14:paraId="567D29AB" w14:textId="59ABF151" w:rsidR="006672C5" w:rsidRPr="00F44DBE" w:rsidRDefault="006672C5" w:rsidP="006672C5">
      <w:pPr>
        <w:pStyle w:val="szdcmsor3"/>
        <w:rPr>
          <w:noProof/>
        </w:rPr>
      </w:pPr>
      <w:bookmarkStart w:id="70" w:name="_Toc183455493"/>
      <w:r w:rsidRPr="00F44DBE">
        <w:rPr>
          <w:noProof/>
        </w:rPr>
        <w:t>Pareto-diagram</w:t>
      </w:r>
      <w:bookmarkEnd w:id="70"/>
    </w:p>
    <w:p w14:paraId="40CD5B5A" w14:textId="676D8DAD" w:rsidR="00C7568D" w:rsidRPr="00F44DBE" w:rsidRDefault="00D12BAB" w:rsidP="00B76939">
      <w:pPr>
        <w:pStyle w:val="szdszveg"/>
        <w:rPr>
          <w:noProof/>
        </w:rPr>
      </w:pPr>
      <w:r w:rsidRPr="00F44DBE">
        <w:rPr>
          <w:noProof/>
        </w:rPr>
        <w:t xml:space="preserve">Az alábbi diagram remekül megmutatja, hogy mik azok a kockázatok, amelyekre különösen oda kell figyelnünk, különben súlyos következménnyel járhat. </w:t>
      </w:r>
      <w:r w:rsidR="00C04DC8" w:rsidRPr="00F44DBE">
        <w:rPr>
          <w:noProof/>
        </w:rPr>
        <w:t xml:space="preserve">A kockázatok valószínűségét és hatását ötös értékelési skálán mérve, azok szorzataként megkapjuk az egyes veszélyek aritmetikai súlyosságát. </w:t>
      </w:r>
      <w:r w:rsidR="00B76939" w:rsidRPr="00F44DBE">
        <w:rPr>
          <w:noProof/>
        </w:rPr>
        <w:t xml:space="preserve">Az így keletkezett viszonyszám segítséget ad a korábban definiált kockázatok pontosabb kategorizálásában, hogy végeredményében a lehető leghatékonyabban előzzük meg. </w:t>
      </w:r>
      <w:r w:rsidRPr="00F44DBE">
        <w:rPr>
          <w:noProof/>
        </w:rPr>
        <w:t>Legjelentősebb</w:t>
      </w:r>
      <w:r w:rsidR="006C3CD4" w:rsidRPr="00F44DBE">
        <w:rPr>
          <w:noProof/>
        </w:rPr>
        <w:t xml:space="preserve"> </w:t>
      </w:r>
      <w:r w:rsidR="004B30FF" w:rsidRPr="00F44DBE">
        <w:rPr>
          <w:noProof/>
        </w:rPr>
        <w:t>célkitűzésünknek</w:t>
      </w:r>
      <w:r w:rsidRPr="00F44DBE">
        <w:rPr>
          <w:noProof/>
        </w:rPr>
        <w:t xml:space="preserve"> </w:t>
      </w:r>
      <w:r w:rsidR="006C3CD4" w:rsidRPr="00F44DBE">
        <w:rPr>
          <w:noProof/>
        </w:rPr>
        <w:t>a határidők pontos betartás</w:t>
      </w:r>
      <w:r w:rsidR="004B30FF" w:rsidRPr="00F44DBE">
        <w:rPr>
          <w:noProof/>
        </w:rPr>
        <w:t xml:space="preserve">ának kell lennie, ugyanis ennek elmarasztása közel katasztrofális hatást jelentene a projekt számára. </w:t>
      </w:r>
      <w:r w:rsidR="00DC1C3B" w:rsidRPr="00F44DBE">
        <w:rPr>
          <w:noProof/>
        </w:rPr>
        <w:t>Fontos megjegyezni, hogy egyben ez a legvalószínűbb és legjelentősebb, így különös figyelmet kell szentelnünk egyén szinten az időmenedzsmentre.</w:t>
      </w:r>
      <w:r w:rsidR="00680DAE" w:rsidRPr="00F44DBE">
        <w:rPr>
          <w:noProof/>
        </w:rPr>
        <w:t xml:space="preserve"> Az egyes kockázatonkénti súlyozások és egyéb információk megtalálhatóak a hatodik mellékletben.</w:t>
      </w:r>
    </w:p>
    <w:p w14:paraId="3B7184B8" w14:textId="2AA61701" w:rsidR="003B2781" w:rsidRPr="00F44DBE" w:rsidRDefault="008768D1" w:rsidP="003B2781">
      <w:pPr>
        <w:pStyle w:val="szdbra"/>
        <w:keepNext/>
        <w:rPr>
          <w:noProof/>
        </w:rPr>
      </w:pPr>
      <w:r w:rsidRPr="00F44DBE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9999A1D" w14:textId="0902C8EC" w:rsidR="008768D1" w:rsidRPr="00F44DBE" w:rsidRDefault="003B2781" w:rsidP="007B6446">
      <w:pPr>
        <w:pStyle w:val="szdbracm"/>
        <w:rPr>
          <w:noProof/>
        </w:rPr>
      </w:pPr>
      <w:bookmarkStart w:id="71" w:name="_Toc183454242"/>
      <w:r w:rsidRPr="00F44DBE">
        <w:rPr>
          <w:noProof/>
        </w:rPr>
        <w:t>ábra</w:t>
      </w:r>
      <w:r w:rsidR="00946740" w:rsidRPr="00F44DBE">
        <w:rPr>
          <w:noProof/>
        </w:rPr>
        <w:t xml:space="preserve"> 10</w:t>
      </w:r>
      <w:r w:rsidRPr="00F44DBE">
        <w:rPr>
          <w:noProof/>
        </w:rPr>
        <w:t>:</w:t>
      </w:r>
      <w:r w:rsidR="007B6446" w:rsidRPr="00F44DBE">
        <w:rPr>
          <w:noProof/>
        </w:rPr>
        <w:t xml:space="preserve"> Pareto-diagram a főbb kockázatokról</w:t>
      </w:r>
      <w:bookmarkEnd w:id="71"/>
    </w:p>
    <w:p w14:paraId="54075D72" w14:textId="072A8F8B" w:rsidR="006672C5" w:rsidRPr="00F44DBE" w:rsidRDefault="00F70436" w:rsidP="006672C5">
      <w:pPr>
        <w:pStyle w:val="szdcmsor3"/>
        <w:rPr>
          <w:noProof/>
        </w:rPr>
      </w:pPr>
      <w:bookmarkStart w:id="72" w:name="_Toc183455494"/>
      <w:r w:rsidRPr="00F44DBE">
        <w:rPr>
          <w:noProof/>
        </w:rPr>
        <w:t>SWOT analízis</w:t>
      </w:r>
      <w:bookmarkEnd w:id="72"/>
    </w:p>
    <w:p w14:paraId="3D4FE63B" w14:textId="78865F79" w:rsidR="00C32C4E" w:rsidRPr="00F44DBE" w:rsidRDefault="00E4339C" w:rsidP="00C32C4E">
      <w:pPr>
        <w:pStyle w:val="szdszveg"/>
        <w:rPr>
          <w:noProof/>
        </w:rPr>
      </w:pPr>
      <w:r w:rsidRPr="00F44DBE">
        <w:rPr>
          <w:noProof/>
        </w:rPr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F44DBE">
        <w:rPr>
          <w:noProof/>
        </w:rPr>
        <w:t>teljesítsük</w:t>
      </w:r>
      <w:r w:rsidRPr="00F44DBE">
        <w:rPr>
          <w:noProof/>
        </w:rPr>
        <w:t xml:space="preserve">, egy innovatív koncepcióval, amely továbbfejlesztési potenciált is hordoz magában. A legnagyobb veszélyek a határidőcsúszások, technológiai integrációs </w:t>
      </w:r>
      <w:r w:rsidR="006B0337" w:rsidRPr="00F44DBE">
        <w:rPr>
          <w:noProof/>
        </w:rPr>
        <w:t>komplikációk</w:t>
      </w:r>
      <w:r w:rsidRPr="00F44DBE">
        <w:rPr>
          <w:noProof/>
        </w:rPr>
        <w:t xml:space="preserve"> és a szervezetlenség okozta problémák.</w:t>
      </w:r>
      <w:r w:rsidR="00804172" w:rsidRPr="00F44DBE">
        <w:rPr>
          <w:noProof/>
        </w:rPr>
        <w:t xml:space="preserve"> A táblázat megtalálható a hetedik melléketben.</w:t>
      </w:r>
    </w:p>
    <w:p w14:paraId="03EFF85A" w14:textId="77777777" w:rsidR="004F3BE5" w:rsidRPr="00F44DBE" w:rsidRDefault="00443C2C" w:rsidP="004F3BE5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57C38BD4" w:rsidR="00443C2C" w:rsidRPr="00F44DBE" w:rsidRDefault="004F3BE5" w:rsidP="004F3BE5">
      <w:pPr>
        <w:pStyle w:val="szdbracm"/>
        <w:rPr>
          <w:noProof/>
        </w:rPr>
      </w:pPr>
      <w:bookmarkStart w:id="73" w:name="_Toc183454243"/>
      <w:r w:rsidRPr="00F44DBE">
        <w:rPr>
          <w:noProof/>
        </w:rPr>
        <w:t xml:space="preserve">ábra </w:t>
      </w:r>
      <w:r w:rsidR="00946740" w:rsidRPr="00F44DBE">
        <w:rPr>
          <w:noProof/>
        </w:rPr>
        <w:t>11</w:t>
      </w:r>
      <w:r w:rsidRPr="00F44DBE">
        <w:rPr>
          <w:noProof/>
        </w:rPr>
        <w:t>:</w:t>
      </w:r>
      <w:r w:rsidR="007876C6" w:rsidRPr="00F44DBE">
        <w:rPr>
          <w:noProof/>
        </w:rPr>
        <w:t xml:space="preserve"> </w:t>
      </w:r>
      <w:r w:rsidR="00AA7020" w:rsidRPr="00F44DBE">
        <w:rPr>
          <w:noProof/>
        </w:rPr>
        <w:t xml:space="preserve">A </w:t>
      </w:r>
      <w:r w:rsidR="007876C6" w:rsidRPr="00F44DBE">
        <w:rPr>
          <w:noProof/>
        </w:rPr>
        <w:t>FreeKredit fejlesztőcsapat SWOT elemzése</w:t>
      </w:r>
      <w:bookmarkEnd w:id="73"/>
    </w:p>
    <w:p w14:paraId="3CB97DCF" w14:textId="23C5A516" w:rsidR="00DD255F" w:rsidRPr="00F44DBE" w:rsidRDefault="00FA2F5E" w:rsidP="00DD255F">
      <w:pPr>
        <w:pStyle w:val="szdcmsor2"/>
        <w:rPr>
          <w:noProof/>
        </w:rPr>
      </w:pPr>
      <w:bookmarkStart w:id="74" w:name="_Toc183455495"/>
      <w:r w:rsidRPr="00F44DBE">
        <w:rPr>
          <w:noProof/>
        </w:rPr>
        <w:lastRenderedPageBreak/>
        <w:t>Csapattagok l</w:t>
      </w:r>
      <w:r w:rsidR="00356221" w:rsidRPr="00F44DBE">
        <w:rPr>
          <w:noProof/>
        </w:rPr>
        <w:t>eterheltség</w:t>
      </w:r>
      <w:r w:rsidRPr="00F44DBE">
        <w:rPr>
          <w:noProof/>
        </w:rPr>
        <w:t>e</w:t>
      </w:r>
      <w:bookmarkEnd w:id="74"/>
    </w:p>
    <w:p w14:paraId="340E2465" w14:textId="4BD600AF" w:rsidR="00866DF6" w:rsidRPr="00F44DBE" w:rsidRDefault="00054A69" w:rsidP="00866DF6">
      <w:pPr>
        <w:pStyle w:val="szdszveg"/>
        <w:rPr>
          <w:noProof/>
        </w:rPr>
      </w:pPr>
      <w:r w:rsidRPr="00F44DBE">
        <w:rPr>
          <w:noProof/>
        </w:rPr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F44DBE">
        <w:rPr>
          <w:noProof/>
        </w:rPr>
        <w:t xml:space="preserve">Az agilis szervezésnek köszönhetően mindenki akkor végzi el a feladatait, amikor időt tud rászánni. </w:t>
      </w:r>
      <w:r w:rsidR="00FA5FF3" w:rsidRPr="00F44DBE">
        <w:rPr>
          <w:noProof/>
        </w:rPr>
        <w:t>Ez a nagyfokú szabadság előnyökkel, de természetesen sok hátránnyal is jár, ugyanis minden résztvevőnek fejlett időmenedzsment készségekre</w:t>
      </w:r>
      <w:r w:rsidR="0015594F" w:rsidRPr="00F44DBE">
        <w:rPr>
          <w:noProof/>
        </w:rPr>
        <w:t xml:space="preserve">, de legfőképpen </w:t>
      </w:r>
      <w:r w:rsidR="00747451" w:rsidRPr="00F44DBE">
        <w:rPr>
          <w:noProof/>
        </w:rPr>
        <w:t>ön</w:t>
      </w:r>
      <w:r w:rsidR="0015594F" w:rsidRPr="00F44DBE">
        <w:rPr>
          <w:noProof/>
        </w:rPr>
        <w:t xml:space="preserve">fegyelemre </w:t>
      </w:r>
      <w:r w:rsidR="00FA5FF3" w:rsidRPr="00F44DBE">
        <w:rPr>
          <w:noProof/>
        </w:rPr>
        <w:t>lesz szüksége</w:t>
      </w:r>
      <w:r w:rsidR="00475869" w:rsidRPr="00F44DBE">
        <w:rPr>
          <w:noProof/>
        </w:rPr>
        <w:t xml:space="preserve"> az eredményes munkavégzéshez</w:t>
      </w:r>
      <w:r w:rsidR="009D6D43" w:rsidRPr="00F44DBE">
        <w:rPr>
          <w:noProof/>
        </w:rPr>
        <w:t xml:space="preserve">. </w:t>
      </w:r>
      <w:r w:rsidR="00927B72" w:rsidRPr="00F44DBE">
        <w:rPr>
          <w:noProof/>
        </w:rPr>
        <w:t>Az alábbi erőforrásigénybevételi ábrázolás jól mutatja, hogy a feladatmegosztás sikeres volt, és még a projektvezetőnek sem túlterheltséggel küzdenie.</w:t>
      </w:r>
      <w:r w:rsidR="009C173F" w:rsidRPr="00F44DBE">
        <w:rPr>
          <w:noProof/>
        </w:rPr>
        <w:t xml:space="preserve"> (5. ábra)</w:t>
      </w:r>
    </w:p>
    <w:p w14:paraId="5CF939FD" w14:textId="77777777" w:rsidR="00417A8A" w:rsidRPr="00F44DBE" w:rsidRDefault="00F06A23" w:rsidP="00417A8A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3C13C35D" w:rsidR="00DD255F" w:rsidRPr="00F44DBE" w:rsidRDefault="00417A8A" w:rsidP="00417A8A">
      <w:pPr>
        <w:pStyle w:val="szdbracm"/>
        <w:rPr>
          <w:noProof/>
        </w:rPr>
      </w:pPr>
      <w:bookmarkStart w:id="75" w:name="_Toc183454244"/>
      <w:r w:rsidRPr="00F44DBE">
        <w:rPr>
          <w:noProof/>
        </w:rPr>
        <w:t>ábra</w:t>
      </w:r>
      <w:r w:rsidR="00946740" w:rsidRPr="00F44DBE">
        <w:rPr>
          <w:noProof/>
        </w:rPr>
        <w:t xml:space="preserve"> 12</w:t>
      </w:r>
      <w:r w:rsidRPr="00F44DBE">
        <w:rPr>
          <w:noProof/>
        </w:rPr>
        <w:t>: Fejlesztői csapat erőforrás-diagramja</w:t>
      </w:r>
      <w:bookmarkEnd w:id="75"/>
    </w:p>
    <w:p w14:paraId="00722214" w14:textId="579B4ED6" w:rsidR="003F4FEC" w:rsidRPr="00F44DBE" w:rsidRDefault="00BC1A3C" w:rsidP="00F06A23">
      <w:pPr>
        <w:pStyle w:val="szdcmsor2"/>
        <w:rPr>
          <w:noProof/>
        </w:rPr>
      </w:pPr>
      <w:bookmarkStart w:id="76" w:name="_Toc183455496"/>
      <w:r w:rsidRPr="00F44DBE">
        <w:rPr>
          <w:noProof/>
        </w:rPr>
        <w:t>Ütemterv (</w:t>
      </w:r>
      <w:r w:rsidR="00ED7BBA" w:rsidRPr="00F44DBE">
        <w:rPr>
          <w:noProof/>
        </w:rPr>
        <w:t>Gantt-diagram</w:t>
      </w:r>
      <w:r w:rsidRPr="00F44DBE">
        <w:rPr>
          <w:noProof/>
        </w:rPr>
        <w:t>)</w:t>
      </w:r>
      <w:bookmarkEnd w:id="76"/>
    </w:p>
    <w:p w14:paraId="33364200" w14:textId="24D013A8" w:rsidR="005F5CA0" w:rsidRPr="00F44DBE" w:rsidRDefault="009D6CA3" w:rsidP="005F5CA0">
      <w:pPr>
        <w:pStyle w:val="szdszveg"/>
        <w:rPr>
          <w:noProof/>
        </w:rPr>
      </w:pPr>
      <w:r w:rsidRPr="00F44DBE">
        <w:rPr>
          <w:noProof/>
        </w:rPr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F44DBE">
        <w:rPr>
          <w:noProof/>
        </w:rPr>
        <w:t>, amely a követelmények között az egyik legfontosabb.</w:t>
      </w:r>
      <w:r w:rsidR="00A93E18" w:rsidRPr="00F44DBE">
        <w:rPr>
          <w:noProof/>
        </w:rPr>
        <w:t xml:space="preserve"> A motor fejlesztésével párhuzamosan zajlik a dokumentáció</w:t>
      </w:r>
      <w:r w:rsidR="00C237EF" w:rsidRPr="00F44DBE">
        <w:rPr>
          <w:noProof/>
        </w:rPr>
        <w:t>s struktúra kialakítása</w:t>
      </w:r>
      <w:r w:rsidR="00A93E18" w:rsidRPr="00F44DBE">
        <w:rPr>
          <w:noProof/>
        </w:rPr>
        <w:t xml:space="preserve">, specifikáció </w:t>
      </w:r>
      <w:r w:rsidR="00BB0AF0" w:rsidRPr="00F44DBE">
        <w:rPr>
          <w:noProof/>
        </w:rPr>
        <w:t>meghatározása</w:t>
      </w:r>
      <w:r w:rsidR="00A93E18" w:rsidRPr="00F44DBE">
        <w:rPr>
          <w:noProof/>
        </w:rPr>
        <w:t>, követelményanalízis, és az első mérföldkőig elvégzett teendők összefoglalása.</w:t>
      </w:r>
      <w:r w:rsidR="001B228C" w:rsidRPr="00F44DBE">
        <w:rPr>
          <w:noProof/>
        </w:rPr>
        <w:t xml:space="preserve"> (6. ábra)</w:t>
      </w:r>
    </w:p>
    <w:p w14:paraId="37786957" w14:textId="77777777" w:rsidR="007E0553" w:rsidRPr="00F44DBE" w:rsidRDefault="003F4FEC" w:rsidP="007E0553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2B523854" wp14:editId="77983FD7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0FA30122" w:rsidR="00B4258C" w:rsidRPr="00F44DBE" w:rsidRDefault="007E0553" w:rsidP="003477C4">
      <w:pPr>
        <w:pStyle w:val="szdbracm"/>
        <w:rPr>
          <w:noProof/>
        </w:rPr>
      </w:pPr>
      <w:bookmarkStart w:id="77" w:name="_Toc183454245"/>
      <w:r w:rsidRPr="00F44DBE">
        <w:rPr>
          <w:noProof/>
        </w:rPr>
        <w:t xml:space="preserve">ábra </w:t>
      </w:r>
      <w:r w:rsidR="00E93417" w:rsidRPr="00F44DBE">
        <w:rPr>
          <w:noProof/>
        </w:rPr>
        <w:t>13</w:t>
      </w:r>
      <w:r w:rsidRPr="00F44DBE">
        <w:rPr>
          <w:noProof/>
        </w:rPr>
        <w:t>:</w:t>
      </w:r>
      <w:r w:rsidR="003477C4" w:rsidRPr="00F44DBE">
        <w:rPr>
          <w:noProof/>
        </w:rPr>
        <w:t xml:space="preserve"> Gantt-diagram az első mérföldkőig</w:t>
      </w:r>
      <w:bookmarkEnd w:id="77"/>
    </w:p>
    <w:p w14:paraId="227AE1E8" w14:textId="03ADA96E" w:rsidR="00F523A0" w:rsidRPr="00F44DBE" w:rsidRDefault="002428F1" w:rsidP="00F523A0">
      <w:pPr>
        <w:pStyle w:val="szdszveg"/>
        <w:rPr>
          <w:noProof/>
        </w:rPr>
      </w:pPr>
      <w:r w:rsidRPr="00F44DBE">
        <w:rPr>
          <w:noProof/>
        </w:rPr>
        <w:t>A második ütembe</w:t>
      </w:r>
      <w:r w:rsidR="001B198E" w:rsidRPr="00F44DBE">
        <w:rPr>
          <w:noProof/>
        </w:rPr>
        <w:t xml:space="preserve">n még </w:t>
      </w:r>
      <w:r w:rsidR="005806CD" w:rsidRPr="00F44DBE">
        <w:rPr>
          <w:noProof/>
        </w:rPr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F44DBE">
        <w:rPr>
          <w:noProof/>
        </w:rPr>
        <w:t xml:space="preserve">Ezzel párhuzamosan a grafikus interfész fejlesztése is kezdetét veszi a koncepciós tervek alapján. </w:t>
      </w:r>
      <w:r w:rsidR="00CB3CDC" w:rsidRPr="00F44DBE">
        <w:rPr>
          <w:noProof/>
        </w:rPr>
        <w:t>Kiemeleten fontos a motor megbízható működése, így arra irányulóan elengedhetetlen a</w:t>
      </w:r>
      <w:r w:rsidR="006D65DF" w:rsidRPr="00F44DBE">
        <w:rPr>
          <w:noProof/>
        </w:rPr>
        <w:t>nnak</w:t>
      </w:r>
      <w:r w:rsidR="00CB3CDC" w:rsidRPr="00F44DBE">
        <w:rPr>
          <w:noProof/>
        </w:rPr>
        <w:t xml:space="preserve"> kimerítő tesztelés</w:t>
      </w:r>
      <w:r w:rsidR="006D65DF" w:rsidRPr="00F44DBE">
        <w:rPr>
          <w:noProof/>
        </w:rPr>
        <w:t>e</w:t>
      </w:r>
      <w:r w:rsidR="00CB3CDC" w:rsidRPr="00F44DBE">
        <w:rPr>
          <w:noProof/>
        </w:rPr>
        <w:t>.</w:t>
      </w:r>
      <w:r w:rsidR="002D5998" w:rsidRPr="00F44DBE">
        <w:rPr>
          <w:noProof/>
        </w:rPr>
        <w:t xml:space="preserve"> Előkészítésképpen a gépi tanuláshoz </w:t>
      </w:r>
      <w:r w:rsidR="002D5998" w:rsidRPr="00F44DBE">
        <w:rPr>
          <w:noProof/>
        </w:rPr>
        <w:lastRenderedPageBreak/>
        <w:t>a korábban említett algoritmusok által szimulált játszmák adatát kell szervezett formában mentenünk.</w:t>
      </w:r>
      <w:r w:rsidR="00F33CCB" w:rsidRPr="00F44DBE">
        <w:rPr>
          <w:noProof/>
        </w:rPr>
        <w:t xml:space="preserve"> (7. ábra)</w:t>
      </w:r>
    </w:p>
    <w:p w14:paraId="2196C145" w14:textId="77777777" w:rsidR="00322B0F" w:rsidRPr="00F44DBE" w:rsidRDefault="00B4258C" w:rsidP="00322B0F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353F94F6" w:rsidR="00416EB4" w:rsidRPr="00F44DBE" w:rsidRDefault="00322B0F" w:rsidP="00BF0C53">
      <w:pPr>
        <w:pStyle w:val="szdbracm"/>
        <w:rPr>
          <w:noProof/>
        </w:rPr>
      </w:pPr>
      <w:bookmarkStart w:id="78" w:name="_Toc183454246"/>
      <w:r w:rsidRPr="00F44DBE">
        <w:rPr>
          <w:noProof/>
        </w:rPr>
        <w:t xml:space="preserve">ábra </w:t>
      </w:r>
      <w:r w:rsidR="0095676E" w:rsidRPr="00F44DBE">
        <w:rPr>
          <w:noProof/>
        </w:rPr>
        <w:t>14</w:t>
      </w:r>
      <w:r w:rsidRPr="00F44DBE">
        <w:rPr>
          <w:noProof/>
        </w:rPr>
        <w:t>: Gantt-diagram a</w:t>
      </w:r>
      <w:r w:rsidR="00AB6817" w:rsidRPr="00F44DBE">
        <w:rPr>
          <w:noProof/>
        </w:rPr>
        <w:t xml:space="preserve"> második </w:t>
      </w:r>
      <w:r w:rsidRPr="00F44DBE">
        <w:rPr>
          <w:noProof/>
        </w:rPr>
        <w:t>mérföldkőig</w:t>
      </w:r>
      <w:bookmarkEnd w:id="78"/>
    </w:p>
    <w:p w14:paraId="251F6FB2" w14:textId="70670C94" w:rsidR="00F523A0" w:rsidRPr="00F44DBE" w:rsidRDefault="007B7807" w:rsidP="00F523A0">
      <w:pPr>
        <w:pStyle w:val="szdszveg"/>
        <w:rPr>
          <w:noProof/>
        </w:rPr>
      </w:pPr>
      <w:r w:rsidRPr="00F44DBE">
        <w:rPr>
          <w:noProof/>
        </w:rPr>
        <w:t>A harmadik fázisban a középpontban a gépi tanulás implementálása lesz a szoftverünkbe</w:t>
      </w:r>
      <w:r w:rsidR="00186009" w:rsidRPr="00F44DBE">
        <w:rPr>
          <w:noProof/>
        </w:rPr>
        <w:t>, amely egyben az egyik legnagyobb kihívást is jelenti</w:t>
      </w:r>
      <w:r w:rsidRPr="00F44DBE">
        <w:rPr>
          <w:noProof/>
        </w:rPr>
        <w:t>.</w:t>
      </w:r>
      <w:r w:rsidR="00186009" w:rsidRPr="00F44DBE">
        <w:rPr>
          <w:noProof/>
        </w:rPr>
        <w:t xml:space="preserve"> </w:t>
      </w:r>
      <w:r w:rsidR="00090F1B" w:rsidRPr="00F44DBE">
        <w:rPr>
          <w:noProof/>
        </w:rPr>
        <w:t>Természetesen ekkor nem maradhat el</w:t>
      </w:r>
      <w:r w:rsidR="00980F95" w:rsidRPr="00F44DBE">
        <w:rPr>
          <w:noProof/>
        </w:rPr>
        <w:t xml:space="preserve"> a grafikus interfész tesztelése, és a</w:t>
      </w:r>
      <w:r w:rsidR="00BB5831" w:rsidRPr="00F44DBE">
        <w:rPr>
          <w:noProof/>
        </w:rPr>
        <w:t xml:space="preserve">z ahhoz </w:t>
      </w:r>
      <w:r w:rsidR="00980F95" w:rsidRPr="00F44DBE">
        <w:rPr>
          <w:noProof/>
        </w:rPr>
        <w:t>kapcsolódó hibák</w:t>
      </w:r>
      <w:r w:rsidR="00BB5831" w:rsidRPr="00F44DBE">
        <w:rPr>
          <w:noProof/>
        </w:rPr>
        <w:t xml:space="preserve"> mielőbbi</w:t>
      </w:r>
      <w:r w:rsidR="00980F95" w:rsidRPr="00F44DBE">
        <w:rPr>
          <w:noProof/>
        </w:rPr>
        <w:t xml:space="preserve"> javítása</w:t>
      </w:r>
      <w:r w:rsidR="00BB5831" w:rsidRPr="00F44DBE">
        <w:rPr>
          <w:noProof/>
        </w:rPr>
        <w:t xml:space="preserve"> sem</w:t>
      </w:r>
      <w:r w:rsidR="00980F95" w:rsidRPr="00F44DBE">
        <w:rPr>
          <w:noProof/>
        </w:rPr>
        <w:t>.</w:t>
      </w:r>
      <w:r w:rsidR="00C2790B" w:rsidRPr="00F44DBE">
        <w:rPr>
          <w:noProof/>
        </w:rPr>
        <w:t xml:space="preserve"> </w:t>
      </w:r>
      <w:r w:rsidR="002B5A86" w:rsidRPr="00F44DBE">
        <w:rPr>
          <w:noProof/>
        </w:rPr>
        <w:t>Nélkülözhetetlen információt jelent a gépi tanulási modellünk hatékonyság</w:t>
      </w:r>
      <w:r w:rsidR="00793F82" w:rsidRPr="00F44DBE">
        <w:rPr>
          <w:noProof/>
        </w:rPr>
        <w:t>ának mérése, így különböző adat</w:t>
      </w:r>
      <w:r w:rsidR="0039752D" w:rsidRPr="00F44DBE">
        <w:rPr>
          <w:noProof/>
        </w:rPr>
        <w:t>elemzési</w:t>
      </w:r>
      <w:r w:rsidR="00793F82" w:rsidRPr="00F44DBE">
        <w:rPr>
          <w:noProof/>
        </w:rPr>
        <w:t>, statisztikai módszerekkel automatizált jelentés-generálást kell integrálnunk, hogy az egyes tanítási esetek után milyen változások tapasztalhatóak.</w:t>
      </w:r>
      <w:r w:rsidR="00D820C1" w:rsidRPr="00F44DBE">
        <w:rPr>
          <w:noProof/>
        </w:rPr>
        <w:t xml:space="preserve"> A harmadik mérföldkő végére a projektünk fő célját elértük, és a továbbiakban a projekt lezárásának előkészítésére koncentráljuk figyelmünket.</w:t>
      </w:r>
      <w:r w:rsidR="00353B3A" w:rsidRPr="00F44DBE">
        <w:rPr>
          <w:noProof/>
        </w:rPr>
        <w:t xml:space="preserve"> (8.ábra)</w:t>
      </w:r>
    </w:p>
    <w:p w14:paraId="4B49F2C7" w14:textId="77777777" w:rsidR="004D0FDD" w:rsidRPr="00F44DBE" w:rsidRDefault="003E5A96" w:rsidP="004D0FDD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5A4C9EE0" w:rsidR="00944A53" w:rsidRPr="00F44DBE" w:rsidRDefault="004D0FDD" w:rsidP="00BF0C53">
      <w:pPr>
        <w:pStyle w:val="szdbracm"/>
        <w:rPr>
          <w:noProof/>
        </w:rPr>
      </w:pPr>
      <w:bookmarkStart w:id="79" w:name="_Toc183454247"/>
      <w:r w:rsidRPr="00F44DBE">
        <w:rPr>
          <w:noProof/>
        </w:rPr>
        <w:t xml:space="preserve">ábra </w:t>
      </w:r>
      <w:r w:rsidR="00942963" w:rsidRPr="00F44DBE">
        <w:rPr>
          <w:noProof/>
        </w:rPr>
        <w:t>15</w:t>
      </w:r>
      <w:r w:rsidRPr="00F44DBE">
        <w:rPr>
          <w:noProof/>
        </w:rPr>
        <w:t>: Gantt-diagram a harmadik mérföldkőig</w:t>
      </w:r>
      <w:bookmarkEnd w:id="79"/>
    </w:p>
    <w:p w14:paraId="03A1724E" w14:textId="745E431C" w:rsidR="00034F22" w:rsidRPr="00F44DBE" w:rsidRDefault="007C4BE0" w:rsidP="00034F22">
      <w:pPr>
        <w:pStyle w:val="szdszveg"/>
        <w:rPr>
          <w:noProof/>
        </w:rPr>
      </w:pPr>
      <w:r w:rsidRPr="00F44DBE">
        <w:rPr>
          <w:noProof/>
        </w:rPr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F44DBE">
        <w:rPr>
          <w:noProof/>
        </w:rPr>
        <w:t>lényegre törő</w:t>
      </w:r>
      <w:r w:rsidRPr="00F44DBE">
        <w:rPr>
          <w:noProof/>
        </w:rPr>
        <w:t xml:space="preserve"> </w:t>
      </w:r>
      <w:r w:rsidR="00FB32A9" w:rsidRPr="00F44DBE">
        <w:rPr>
          <w:noProof/>
        </w:rPr>
        <w:t>prezentációval támogatunk meg.</w:t>
      </w:r>
      <w:r w:rsidR="00445430" w:rsidRPr="00F44DBE">
        <w:rPr>
          <w:noProof/>
        </w:rPr>
        <w:t xml:space="preserve"> Ezzel páhuzamosan a felhasználói dokumentációt is elkészítjük. </w:t>
      </w:r>
      <w:r w:rsidR="00F91589" w:rsidRPr="00F44DBE">
        <w:rPr>
          <w:noProof/>
        </w:rPr>
        <w:t xml:space="preserve">A negyedik sprint végén publikáljuk a szoftver első stabil verzióját. </w:t>
      </w:r>
      <w:r w:rsidR="0089158E" w:rsidRPr="00F44DBE">
        <w:rPr>
          <w:noProof/>
        </w:rPr>
        <w:t>(9.ábra)</w:t>
      </w:r>
    </w:p>
    <w:p w14:paraId="79597CEC" w14:textId="77777777" w:rsidR="00EC4554" w:rsidRPr="00F44DBE" w:rsidRDefault="00944A53" w:rsidP="00EC4554">
      <w:pPr>
        <w:pStyle w:val="szdbra"/>
        <w:keepNext/>
        <w:rPr>
          <w:noProof/>
        </w:rPr>
      </w:pPr>
      <w:r w:rsidRPr="00F44DBE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5DA1FB51" w:rsidR="00944A53" w:rsidRPr="00F44DBE" w:rsidRDefault="00EC4554" w:rsidP="00894333">
      <w:pPr>
        <w:pStyle w:val="szdbracm"/>
        <w:rPr>
          <w:noProof/>
        </w:rPr>
      </w:pPr>
      <w:bookmarkStart w:id="80" w:name="_Toc183454248"/>
      <w:r w:rsidRPr="00F44DBE">
        <w:rPr>
          <w:noProof/>
        </w:rPr>
        <w:t xml:space="preserve">ábra </w:t>
      </w:r>
      <w:r w:rsidR="00CE403E" w:rsidRPr="00F44DBE">
        <w:rPr>
          <w:noProof/>
        </w:rPr>
        <w:t>16</w:t>
      </w:r>
      <w:r w:rsidRPr="00F44DBE">
        <w:rPr>
          <w:noProof/>
        </w:rPr>
        <w:t>: Gantt-diagram a</w:t>
      </w:r>
      <w:r w:rsidR="00205598" w:rsidRPr="00F44DBE">
        <w:rPr>
          <w:noProof/>
        </w:rPr>
        <w:t xml:space="preserve"> negyedik </w:t>
      </w:r>
      <w:r w:rsidRPr="00F44DBE">
        <w:rPr>
          <w:noProof/>
        </w:rPr>
        <w:t>mérföldkőig</w:t>
      </w:r>
      <w:bookmarkEnd w:id="80"/>
    </w:p>
    <w:p w14:paraId="66B3D36D" w14:textId="4F9DC1E8" w:rsidR="00D303DA" w:rsidRPr="00F44DBE" w:rsidRDefault="00D303DA" w:rsidP="00D303DA">
      <w:pPr>
        <w:pStyle w:val="szdcmsor2"/>
        <w:rPr>
          <w:noProof/>
        </w:rPr>
      </w:pPr>
      <w:bookmarkStart w:id="81" w:name="_Toc183455497"/>
      <w:r w:rsidRPr="00F44DBE">
        <w:rPr>
          <w:noProof/>
        </w:rPr>
        <w:lastRenderedPageBreak/>
        <w:t xml:space="preserve">Projektszervezési </w:t>
      </w:r>
      <w:r w:rsidR="00C303D4" w:rsidRPr="00F44DBE">
        <w:rPr>
          <w:noProof/>
        </w:rPr>
        <w:t>modell kiválasztása</w:t>
      </w:r>
      <w:bookmarkEnd w:id="81"/>
    </w:p>
    <w:p w14:paraId="3E6053C1" w14:textId="215610E6" w:rsidR="009F63CF" w:rsidRPr="00F44DBE" w:rsidRDefault="009F63CF" w:rsidP="00EA6E50">
      <w:pPr>
        <w:pStyle w:val="szdszveg"/>
        <w:rPr>
          <w:noProof/>
        </w:rPr>
      </w:pPr>
      <w:r w:rsidRPr="00F44DBE">
        <w:rPr>
          <w:noProof/>
        </w:rPr>
        <w:t>A projekt számára az agilis megközelítésen belül a Scrum modellt választottuk, mivel ez a módszertan kiválóan támogatja az iteratív és inkrementális fejlesztést, valamint gyors alkalmazkodást tesz lehetővé a változó követelményekhez. A Scrum módszertan lehetővé teszi, hogy a csapat rövid, kéthetes sprintekben dolgozzon, és ezen időszakok végén egy új stabil verziót, vagyis "build"-et szállítson, amely már tartalmazza a legfrissebb fejlesztéseket. A projekt során különös hangsúlyt helyezünk az egyszerűségre, a letisztultságra és az átláthatóságra, melyek mind a sikeres termék fejlesztésének alapvető feltételei.</w:t>
      </w:r>
    </w:p>
    <w:p w14:paraId="31EB6E26" w14:textId="489BF014" w:rsidR="009F63CF" w:rsidRPr="00F44DBE" w:rsidRDefault="009F63CF" w:rsidP="00EA6E50">
      <w:pPr>
        <w:pStyle w:val="szdszveg"/>
        <w:rPr>
          <w:noProof/>
        </w:rPr>
      </w:pPr>
      <w:r w:rsidRPr="00F44DBE">
        <w:rPr>
          <w:noProof/>
        </w:rPr>
        <w:t>A csapat rendszeres standup meetingeken vesz részt, amelyek két hetente az egész csapatot érintik, és lehetőséget biztosítanak a projekt aktuális állapotának összefoglalására, a problémák és akadályok azonosítására, valamint a célok közös áttekintésére. Az alcsapatok – például a motorfejlesztés, felhasználói felület (GUI), mesterséges intelligencia (AI), illetve a játék egészének fejlesztése területén – saját ütemezésük szerint is szervezhetnek megbeszéléseket, amely rugalmasságot biztosít számukra a hatékony együttműködéshez.</w:t>
      </w:r>
    </w:p>
    <w:p w14:paraId="6B1488AF" w14:textId="287C7C30" w:rsidR="009F63CF" w:rsidRPr="00F44DBE" w:rsidRDefault="009F63CF" w:rsidP="009F63CF">
      <w:pPr>
        <w:pStyle w:val="szdszveg"/>
        <w:rPr>
          <w:noProof/>
        </w:rPr>
      </w:pPr>
      <w:r w:rsidRPr="00F44DBE">
        <w:rPr>
          <w:noProof/>
        </w:rPr>
        <w:t>A fejlesztés folyamán a mérce a működő szoftver, vagyis a hangsúly azon van, hogy a létrehozott funkciók valós értéket képviseljenek és megbízhatóan működjenek. A projektmenedzserrel való rendszeres visszacsatolások során a csapat tagjai az elért eredményekről és a felmerült problémákról egyeztetnek, ezzel biztosítva, hogy a projekt a megfelelő irányba haladjon. A fejlesztési folyamatban jelentős szerepet kapnak a párhuzamosított tevékenységek, melyek lehetővé teszik az egyes területek egymástól független előrehaladását, így gyorsabb fejlesztést és hatékonyabb munkamegosztást tesznek lehetővé.</w:t>
      </w:r>
    </w:p>
    <w:p w14:paraId="41EEFDF9" w14:textId="1D0D918A" w:rsidR="003B2768" w:rsidRPr="00F44DBE" w:rsidRDefault="00F56ABC" w:rsidP="003B2768">
      <w:pPr>
        <w:pStyle w:val="szdcmsor2"/>
        <w:rPr>
          <w:noProof/>
        </w:rPr>
      </w:pPr>
      <w:bookmarkStart w:id="82" w:name="_Toc183455498"/>
      <w:r w:rsidRPr="00F44DBE">
        <w:rPr>
          <w:noProof/>
        </w:rPr>
        <w:t>Tesztelési terv</w:t>
      </w:r>
      <w:r w:rsidR="00177667" w:rsidRPr="00F44DBE">
        <w:rPr>
          <w:noProof/>
        </w:rPr>
        <w:t xml:space="preserve"> (Unittest)</w:t>
      </w:r>
      <w:bookmarkEnd w:id="82"/>
    </w:p>
    <w:p w14:paraId="32045102" w14:textId="65EF9FB3" w:rsidR="00483D82" w:rsidRPr="00F44DBE" w:rsidRDefault="00483D82" w:rsidP="00483D82">
      <w:pPr>
        <w:pStyle w:val="szdcmsor3"/>
        <w:rPr>
          <w:noProof/>
        </w:rPr>
      </w:pPr>
      <w:bookmarkStart w:id="83" w:name="_Toc183455499"/>
      <w:r w:rsidRPr="00F44DBE">
        <w:rPr>
          <w:noProof/>
        </w:rPr>
        <w:t>Teszt I. m</w:t>
      </w:r>
      <w:r w:rsidR="00194C1C" w:rsidRPr="00F44DBE">
        <w:rPr>
          <w:noProof/>
        </w:rPr>
        <w:t>egközelítés</w:t>
      </w:r>
      <w:bookmarkEnd w:id="83"/>
    </w:p>
    <w:p w14:paraId="78F72161" w14:textId="6EC6EA8C" w:rsidR="008A223A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tesztelési terv célja annak biztosítása, hogy a játékmenet logikája megfelelően működjön, és hogy minden játékrendszerre vonatkozó feltétel helyesen legyen kezelve. A tesztek az egyes játékköröket és a különböző játékállapotokat fogják ellenőrizni, például a játékosok közötti váltást, a bábuelhelyezést, a mozgást, a bábuk eltávolítását és a játék végi feltételeket.</w:t>
      </w:r>
    </w:p>
    <w:p w14:paraId="147EC9F5" w14:textId="60210142" w:rsidR="008A223A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tesztelési megközelítés során az alábbiakat vizsgáljuk:</w:t>
      </w:r>
    </w:p>
    <w:p w14:paraId="5F168B6D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t>A játék alapállapotainak helyessége a játék indításakor.</w:t>
      </w:r>
    </w:p>
    <w:p w14:paraId="7EEFC31D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t>A játékosok közötti váltások megfelelő működése.</w:t>
      </w:r>
    </w:p>
    <w:p w14:paraId="4F1D2CAA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lastRenderedPageBreak/>
        <w:t>A mozgás regisztrálása, beleértve a bábu elhelyezést és a mozgást.</w:t>
      </w:r>
    </w:p>
    <w:p w14:paraId="2D475CC9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t>Az ellenfél bábujának eltávolítása és annak helyes működése.</w:t>
      </w:r>
    </w:p>
    <w:p w14:paraId="25BF5B7F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t>A játék végállapota és a játék végi feltételek ellenőrzése.</w:t>
      </w:r>
    </w:p>
    <w:p w14:paraId="3925CDC3" w14:textId="77777777" w:rsidR="008A223A" w:rsidRPr="00F44DBE" w:rsidRDefault="008A223A" w:rsidP="008A223A">
      <w:pPr>
        <w:pStyle w:val="szdszveg"/>
        <w:numPr>
          <w:ilvl w:val="0"/>
          <w:numId w:val="32"/>
        </w:numPr>
        <w:rPr>
          <w:noProof/>
        </w:rPr>
      </w:pPr>
      <w:r w:rsidRPr="00F44DBE">
        <w:rPr>
          <w:noProof/>
        </w:rPr>
        <w:t>A lehetséges érvényes lépések generálása és annak tesztelése.</w:t>
      </w:r>
    </w:p>
    <w:p w14:paraId="7EA5DC54" w14:textId="7A537546" w:rsidR="008A223A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tesztelés során nemcsak a logikai hibák, hanem az esetleges szintaktikai vagy mechanikai problémák is észlelhetők, így az alkalmazás minden aspektusát megfelelően ellenőrizni lehet.</w:t>
      </w:r>
    </w:p>
    <w:p w14:paraId="5359F5BF" w14:textId="0368AF9E" w:rsidR="00483D82" w:rsidRPr="00F44DBE" w:rsidRDefault="00483D82" w:rsidP="00483D82">
      <w:pPr>
        <w:pStyle w:val="szdcmsor3"/>
        <w:rPr>
          <w:noProof/>
        </w:rPr>
      </w:pPr>
      <w:bookmarkStart w:id="84" w:name="_Toc183455500"/>
      <w:r w:rsidRPr="00F44DBE">
        <w:rPr>
          <w:noProof/>
        </w:rPr>
        <w:t>Teszt II. megközelítés</w:t>
      </w:r>
      <w:bookmarkEnd w:id="84"/>
    </w:p>
    <w:p w14:paraId="52C990BA" w14:textId="0FE66FBB" w:rsidR="00483D82" w:rsidRPr="00F44DBE" w:rsidRDefault="00483D82" w:rsidP="00483D82">
      <w:pPr>
        <w:pStyle w:val="szdszveg"/>
        <w:rPr>
          <w:noProof/>
        </w:rPr>
      </w:pPr>
      <w:r w:rsidRPr="00F44DBE">
        <w:rPr>
          <w:noProof/>
        </w:rPr>
        <w:t>A tesztelési terv célja annak biztosítása, hogy a GUI komponensek és azok működése a várt módon teljesítenek. Az alkalmazás Tkinter és customtkinter alapú, így a tesztelés során figyelembe kell venni a GUI elemek interakcióját és a felhasználói élményt. A tesztelés során minden egyes GUI műveletet külön-külön ellenőrzünk, hogy biztosak legyünk abban, hogy az alkalmazás helyesen működik, és hogy a GUI elemek megfelelően reagálnak a különböző beállításokra, például megjelenési módok, képek betöltése, játékmenü és alkalmazás bezárás.</w:t>
      </w:r>
    </w:p>
    <w:p w14:paraId="47458C68" w14:textId="64078782" w:rsidR="00483D82" w:rsidRPr="00F44DBE" w:rsidRDefault="00483D82" w:rsidP="00483D82">
      <w:pPr>
        <w:pStyle w:val="szdszveg"/>
        <w:rPr>
          <w:noProof/>
        </w:rPr>
      </w:pPr>
      <w:r w:rsidRPr="00F44DBE">
        <w:rPr>
          <w:noProof/>
        </w:rPr>
        <w:t>A tesztelési megközelítés során az alábbiakat vizsgáljuk:</w:t>
      </w:r>
    </w:p>
    <w:p w14:paraId="52284ED7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 GUI elemek inicializálása és azok helyes alapértékei.</w:t>
      </w:r>
    </w:p>
    <w:p w14:paraId="6F657EDF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 képek betöltése és azok típusainak helyessége.</w:t>
      </w:r>
    </w:p>
    <w:p w14:paraId="23C11904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 GUI megjelenítése és ablakainak helyes indítása.</w:t>
      </w:r>
    </w:p>
    <w:p w14:paraId="41E9666D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Az alkalmazás megjelenésének és témájának frissítése.</w:t>
      </w:r>
    </w:p>
    <w:p w14:paraId="320B3160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 játékmenü betöltése és annak vizuális elemei.</w:t>
      </w:r>
    </w:p>
    <w:p w14:paraId="7271F82E" w14:textId="77777777" w:rsidR="00483D82" w:rsidRPr="00F44DBE" w:rsidRDefault="00483D82" w:rsidP="00483D82">
      <w:pPr>
        <w:pStyle w:val="szdszveg"/>
        <w:numPr>
          <w:ilvl w:val="0"/>
          <w:numId w:val="28"/>
        </w:numPr>
        <w:rPr>
          <w:noProof/>
        </w:rPr>
      </w:pPr>
      <w:r w:rsidRPr="00F44DBE">
        <w:rPr>
          <w:noProof/>
        </w:rPr>
        <w:t>Az alkalmazás megfelelő leállítása.</w:t>
      </w:r>
    </w:p>
    <w:p w14:paraId="70EB0F32" w14:textId="194AE16B" w:rsidR="00483D82" w:rsidRPr="00F44DBE" w:rsidRDefault="00483D82" w:rsidP="00483D82">
      <w:pPr>
        <w:pStyle w:val="szdszveg"/>
        <w:rPr>
          <w:noProof/>
        </w:rPr>
      </w:pPr>
      <w:r w:rsidRPr="00F44DBE">
        <w:rPr>
          <w:noProof/>
        </w:rPr>
        <w:t>A tesztelés során mockolás segítségével elkerüljük a külső függőségek (mint például a játékmenet vagy az eseménykezelő) tényleges inicializálását, ezáltal gyorsabbá és könnyebbé téve a tesztelést.</w:t>
      </w:r>
    </w:p>
    <w:p w14:paraId="27E7D645" w14:textId="607F0820" w:rsidR="00EF5704" w:rsidRPr="00F44DBE" w:rsidRDefault="00483D82" w:rsidP="00EF5704">
      <w:pPr>
        <w:pStyle w:val="szdcmsor3"/>
        <w:rPr>
          <w:noProof/>
        </w:rPr>
      </w:pPr>
      <w:bookmarkStart w:id="85" w:name="_Toc183455501"/>
      <w:r w:rsidRPr="00F44DBE">
        <w:rPr>
          <w:noProof/>
        </w:rPr>
        <w:t>Teszt I. h</w:t>
      </w:r>
      <w:r w:rsidR="00EF5704" w:rsidRPr="00F44DBE">
        <w:rPr>
          <w:noProof/>
        </w:rPr>
        <w:t>ipotézise</w:t>
      </w:r>
      <w:r w:rsidRPr="00F44DBE">
        <w:rPr>
          <w:noProof/>
        </w:rPr>
        <w:t>i</w:t>
      </w:r>
      <w:bookmarkEnd w:id="85"/>
    </w:p>
    <w:p w14:paraId="018E7EB1" w14:textId="60DD31C0" w:rsidR="008A223A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tesztelés alapját az alábbi hipotézisek képezik:</w:t>
      </w:r>
    </w:p>
    <w:p w14:paraId="6F863ADA" w14:textId="77777777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t>A játék indításakor az alapállapotok helyesen kerülnek beállításra (kezdő játékos, elhelyezett bábuk száma, táblaméret).</w:t>
      </w:r>
    </w:p>
    <w:p w14:paraId="0B8CBA7B" w14:textId="77777777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t>A játékosok közötti váltás minden lépésnél megfelelően történik.</w:t>
      </w:r>
    </w:p>
    <w:p w14:paraId="30DAA8C6" w14:textId="77777777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t>A bábuk helyes regisztrálása történik, és a táblán való elhelyezés is sikeres.</w:t>
      </w:r>
    </w:p>
    <w:p w14:paraId="4F896E39" w14:textId="77777777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t>A játékosok mozgása és az ellenfél bábujának eltávolítása hibátlanul működik.</w:t>
      </w:r>
    </w:p>
    <w:p w14:paraId="665666AF" w14:textId="508560AE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lastRenderedPageBreak/>
        <w:t>A játék végi feltételek (például, ha egy játékosnak kevesebb mint 3 bábúja marad) helyesen kerülnek ellenőrzésre.</w:t>
      </w:r>
    </w:p>
    <w:p w14:paraId="7F6B6CFE" w14:textId="1BAE2995" w:rsidR="008A223A" w:rsidRPr="00F44DBE" w:rsidRDefault="008A223A" w:rsidP="008A223A">
      <w:pPr>
        <w:pStyle w:val="szdszveg"/>
        <w:numPr>
          <w:ilvl w:val="0"/>
          <w:numId w:val="33"/>
        </w:numPr>
        <w:rPr>
          <w:noProof/>
        </w:rPr>
      </w:pPr>
      <w:r w:rsidRPr="00F44DBE">
        <w:rPr>
          <w:noProof/>
        </w:rPr>
        <w:t>A generált érvényes lépések megfelelnek a játékszabályoknak, és helyes lépéseket biztosítanak a játékosok számára.</w:t>
      </w:r>
    </w:p>
    <w:p w14:paraId="0A7BDABF" w14:textId="44E1B22A" w:rsidR="00483D82" w:rsidRPr="00F44DBE" w:rsidRDefault="00483D82" w:rsidP="00483D82">
      <w:pPr>
        <w:pStyle w:val="szdcmsor3"/>
        <w:rPr>
          <w:noProof/>
        </w:rPr>
      </w:pPr>
      <w:bookmarkStart w:id="86" w:name="_Toc183455502"/>
      <w:r w:rsidRPr="00F44DBE">
        <w:rPr>
          <w:noProof/>
        </w:rPr>
        <w:t>Teszt II. hipotézisei</w:t>
      </w:r>
      <w:bookmarkEnd w:id="86"/>
    </w:p>
    <w:p w14:paraId="291499DB" w14:textId="1461968F" w:rsidR="00483D82" w:rsidRPr="00F44DBE" w:rsidRDefault="00483D82" w:rsidP="00483D82">
      <w:pPr>
        <w:pStyle w:val="szdszveg"/>
        <w:rPr>
          <w:noProof/>
        </w:rPr>
      </w:pPr>
      <w:r w:rsidRPr="00F44DBE">
        <w:rPr>
          <w:noProof/>
        </w:rPr>
        <w:t>A tesztelés alapját az alábbi hipotézisek képezik:</w:t>
      </w:r>
    </w:p>
    <w:p w14:paraId="165F26B3" w14:textId="77777777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 GUI inicializálásakor a megfelelő alapértékek kerülnek beállításra.</w:t>
      </w:r>
    </w:p>
    <w:p w14:paraId="5B5C6715" w14:textId="77777777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 képek sikeresen betöltődnek és megfelelő típusú objektumokként jelennek meg.</w:t>
      </w:r>
    </w:p>
    <w:p w14:paraId="02EB8A77" w14:textId="77777777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 GUI indítása során a megfelelő ablakot hozza létre.</w:t>
      </w:r>
    </w:p>
    <w:p w14:paraId="212BB80C" w14:textId="77777777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 megjelenési mód és téma frissítése működik, és az alkalmazás a várt módon változik.</w:t>
      </w:r>
    </w:p>
    <w:p w14:paraId="25405C69" w14:textId="77777777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 játékmenü betöltésekor a megfelelő widgetek jelennek meg.</w:t>
      </w:r>
    </w:p>
    <w:p w14:paraId="4D5835C9" w14:textId="3125ED88" w:rsidR="00483D82" w:rsidRPr="00F44DBE" w:rsidRDefault="00483D82" w:rsidP="00483D82">
      <w:pPr>
        <w:pStyle w:val="szdszveg"/>
        <w:numPr>
          <w:ilvl w:val="0"/>
          <w:numId w:val="29"/>
        </w:numPr>
        <w:rPr>
          <w:noProof/>
        </w:rPr>
      </w:pPr>
      <w:r w:rsidRPr="00F44DBE">
        <w:rPr>
          <w:noProof/>
        </w:rPr>
        <w:t>Az alkalmazás leállítása megfelelően végrehajtódik, és a rendszer kiemeli a kilépési folyamatot.</w:t>
      </w:r>
    </w:p>
    <w:p w14:paraId="0AAEDF52" w14:textId="2EB36E48" w:rsidR="00EF5704" w:rsidRPr="00F44DBE" w:rsidRDefault="00EF5704" w:rsidP="00EF5704">
      <w:pPr>
        <w:pStyle w:val="szdcmsor3"/>
        <w:rPr>
          <w:noProof/>
        </w:rPr>
      </w:pPr>
      <w:bookmarkStart w:id="87" w:name="_Toc183455503"/>
      <w:r w:rsidRPr="00F44DBE">
        <w:rPr>
          <w:noProof/>
        </w:rPr>
        <w:t>Teszt I.</w:t>
      </w:r>
      <w:bookmarkEnd w:id="87"/>
    </w:p>
    <w:p w14:paraId="567B5BC3" w14:textId="04AC1D95" w:rsidR="008A223A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 során a következő lépéseket követjük:</w:t>
      </w:r>
    </w:p>
    <w:p w14:paraId="557C1FF4" w14:textId="486470EE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 xml:space="preserve">test_initial_conditions: Ellenőrizzük, hogy a játék alapállapotai megfelelően vannak beállítva az indításkor. Ez magában foglalja a kezdő játékost, </w:t>
      </w:r>
      <w:r w:rsidR="00A46A00" w:rsidRPr="00F44DBE">
        <w:rPr>
          <w:noProof/>
        </w:rPr>
        <w:t>a bábuk számát</w:t>
      </w:r>
      <w:r w:rsidRPr="00F44DBE">
        <w:rPr>
          <w:noProof/>
        </w:rPr>
        <w:t xml:space="preserve"> és a tábla méretét.</w:t>
      </w:r>
    </w:p>
    <w:p w14:paraId="15E2C4DC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>test_switch_turns: Teszteljük, hogy a játékosok közötti váltás megfelelően működik, és hogy a switch_turns metódus sikeresen váltja a játékosokat.</w:t>
      </w:r>
    </w:p>
    <w:p w14:paraId="37A6F102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>test_register_move_placing: Teszteljük, hogy a bábu elhelyezését helyesen regisztrálja a játék, és hogy az első játékos helyes pozícióban helyezi el a bábuját.</w:t>
      </w:r>
    </w:p>
    <w:p w14:paraId="1A789F56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>test_register_move_moving: Ellenőrizzük, hogy a bábu mozgása helyesen történik meg, és hogy a játékosok közötti váltás után az első játékos helyesen mozgatja a bábuját.</w:t>
      </w:r>
    </w:p>
    <w:p w14:paraId="20857645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>test_remove_opponent_piece: Teszteljük, hogy az ellenfél bábujának eltávolítása megfelelően történik, és hogy a tábla frissül a megfelelő helyeken.</w:t>
      </w:r>
    </w:p>
    <w:p w14:paraId="3B16E83E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t>test_game_over_conditions: Teszteljük a játék végének feltételeit, beleértve azt is, amikor egy játékosnak kevesebb mint három bábúja marad.</w:t>
      </w:r>
    </w:p>
    <w:p w14:paraId="78D86EAF" w14:textId="77777777" w:rsidR="008A223A" w:rsidRPr="00F44DBE" w:rsidRDefault="008A223A" w:rsidP="008A223A">
      <w:pPr>
        <w:pStyle w:val="szdszveg"/>
        <w:numPr>
          <w:ilvl w:val="0"/>
          <w:numId w:val="34"/>
        </w:numPr>
        <w:rPr>
          <w:noProof/>
        </w:rPr>
      </w:pPr>
      <w:r w:rsidRPr="00F44DBE">
        <w:rPr>
          <w:noProof/>
        </w:rPr>
        <w:lastRenderedPageBreak/>
        <w:t>test_generate_valid_moves: Ellenőrizzük, hogy a generate_valid_moves metódus megfelelően generálja a valid lépéseket, és hogy a szabályoknak megfelelően kerülnek felajánlásra a lehetséges lépések.</w:t>
      </w:r>
    </w:p>
    <w:p w14:paraId="5D8975AD" w14:textId="221B1973" w:rsidR="00E30B8C" w:rsidRPr="00F44DBE" w:rsidRDefault="008A223A" w:rsidP="008A223A">
      <w:pPr>
        <w:pStyle w:val="szdszveg"/>
        <w:rPr>
          <w:noProof/>
        </w:rPr>
      </w:pPr>
      <w:r w:rsidRPr="00F44DBE">
        <w:rPr>
          <w:noProof/>
        </w:rPr>
        <w:t>A tesztek célja annak biztosítása, hogy a játék minden szabálya és feltétele hibátlanul működjön, a játékosok mozgása, a bábu elhelyezése, és a játék végi feltételek is megfelelően kezelődnek.</w:t>
      </w:r>
    </w:p>
    <w:p w14:paraId="187A3EBC" w14:textId="3237F1A3" w:rsidR="00EF5704" w:rsidRPr="00F44DBE" w:rsidRDefault="00EF5704" w:rsidP="00EF5704">
      <w:pPr>
        <w:pStyle w:val="szdcmsor3"/>
        <w:rPr>
          <w:noProof/>
        </w:rPr>
      </w:pPr>
      <w:bookmarkStart w:id="88" w:name="_Toc183455504"/>
      <w:r w:rsidRPr="00F44DBE">
        <w:rPr>
          <w:noProof/>
        </w:rPr>
        <w:t>Teszt elemzés I.</w:t>
      </w:r>
      <w:bookmarkEnd w:id="88"/>
    </w:p>
    <w:p w14:paraId="7376F25B" w14:textId="5CE69326" w:rsidR="001F3A65" w:rsidRPr="00F44DBE" w:rsidRDefault="001F3A65" w:rsidP="001F3A65">
      <w:pPr>
        <w:pStyle w:val="szdszveg"/>
        <w:rPr>
          <w:noProof/>
        </w:rPr>
      </w:pPr>
      <w:r w:rsidRPr="00F44DBE">
        <w:rPr>
          <w:noProof/>
        </w:rPr>
        <w:t>A tesztelés elemzése során az alábbiakra koncentrálunk:</w:t>
      </w:r>
    </w:p>
    <w:p w14:paraId="353C8FA9" w14:textId="77777777" w:rsidR="001F3A65" w:rsidRPr="00F44DBE" w:rsidRDefault="001F3A65" w:rsidP="001F3A65">
      <w:pPr>
        <w:pStyle w:val="szdszveg"/>
        <w:numPr>
          <w:ilvl w:val="0"/>
          <w:numId w:val="35"/>
        </w:numPr>
        <w:rPr>
          <w:noProof/>
        </w:rPr>
      </w:pPr>
      <w:r w:rsidRPr="00F44DBE">
        <w:rPr>
          <w:noProof/>
        </w:rPr>
        <w:t>Teszt lefutása: Minden tesztet külön-külön futtatunk, hogy biztosítsuk, hogy minden egyes játékmechanizmus helyesen működik. A tesztek gyorsan ellenőrzik az összes kulcsfontosságú műveletet, mint például a játékosok közötti váltás, a bábu elhelyezése, a mozgás regisztrálása, a bábuk eltávolítása, valamint a játékvégi feltételek.</w:t>
      </w:r>
    </w:p>
    <w:p w14:paraId="6F6010F2" w14:textId="7B21DE75" w:rsidR="001F3A65" w:rsidRPr="00F44DBE" w:rsidRDefault="001F3A65" w:rsidP="001F3A65">
      <w:pPr>
        <w:pStyle w:val="szdszveg"/>
        <w:numPr>
          <w:ilvl w:val="0"/>
          <w:numId w:val="35"/>
        </w:numPr>
        <w:rPr>
          <w:noProof/>
        </w:rPr>
      </w:pPr>
      <w:r w:rsidRPr="00F44DBE">
        <w:rPr>
          <w:noProof/>
        </w:rPr>
        <w:t xml:space="preserve">Hibák és problémák: A hibák és problémák a tesztelési eredményekben fognak megjelenni, </w:t>
      </w:r>
      <w:r w:rsidR="00022C58" w:rsidRPr="00F44DBE">
        <w:rPr>
          <w:noProof/>
        </w:rPr>
        <w:t>például,</w:t>
      </w:r>
      <w:r w:rsidRPr="00F44DBE">
        <w:rPr>
          <w:noProof/>
        </w:rPr>
        <w:t xml:space="preserve"> ha egy játékos nem tud lépni, vagy ha a játékvégi feltételek nem kerülnek megfelelően észlelésre.</w:t>
      </w:r>
    </w:p>
    <w:p w14:paraId="537709DA" w14:textId="77777777" w:rsidR="001F3A65" w:rsidRPr="00F44DBE" w:rsidRDefault="001F3A65" w:rsidP="001F3A65">
      <w:pPr>
        <w:pStyle w:val="szdszveg"/>
        <w:numPr>
          <w:ilvl w:val="0"/>
          <w:numId w:val="35"/>
        </w:numPr>
        <w:rPr>
          <w:noProof/>
        </w:rPr>
      </w:pPr>
      <w:r w:rsidRPr="00F44DBE">
        <w:rPr>
          <w:noProof/>
        </w:rPr>
        <w:t>Kód javítása: A tesztelési hibák segítenek azonosítani a rendszerben található hibákat, és segítenek azok gyors javításában. A hibák kijavítása után az érintett teszteket újra futtatjuk a helyes működés biztosítása érdekében.</w:t>
      </w:r>
    </w:p>
    <w:p w14:paraId="7236ADDD" w14:textId="18C1C671" w:rsidR="00E30B8C" w:rsidRPr="00F44DBE" w:rsidRDefault="001F3A65" w:rsidP="001F3A65">
      <w:pPr>
        <w:pStyle w:val="szdszveg"/>
        <w:numPr>
          <w:ilvl w:val="0"/>
          <w:numId w:val="35"/>
        </w:numPr>
        <w:rPr>
          <w:noProof/>
        </w:rPr>
      </w:pPr>
      <w:r w:rsidRPr="00F44DBE">
        <w:rPr>
          <w:noProof/>
        </w:rPr>
        <w:t>Tesztkörnyezet: A tesztelés során használt környezetet, beleértve a Python verzióját és a használt játéklogikát, dokumentálni kell, hogy minden teszt újraindítása során biztosíthassuk a kompatibilitást.</w:t>
      </w:r>
    </w:p>
    <w:p w14:paraId="285F642A" w14:textId="4BC74AAC" w:rsidR="00EF5704" w:rsidRPr="00F44DBE" w:rsidRDefault="00EF5704" w:rsidP="00EF5704">
      <w:pPr>
        <w:pStyle w:val="szdcmsor3"/>
        <w:rPr>
          <w:noProof/>
        </w:rPr>
      </w:pPr>
      <w:bookmarkStart w:id="89" w:name="_Toc183455505"/>
      <w:r w:rsidRPr="00F44DBE">
        <w:rPr>
          <w:noProof/>
        </w:rPr>
        <w:t>Teszt II.</w:t>
      </w:r>
      <w:bookmarkEnd w:id="89"/>
    </w:p>
    <w:p w14:paraId="400CFCE4" w14:textId="040CB3DB" w:rsidR="00483D82" w:rsidRPr="00F44DBE" w:rsidRDefault="00483D82" w:rsidP="00483D82">
      <w:pPr>
        <w:pStyle w:val="szdszveg"/>
        <w:rPr>
          <w:noProof/>
        </w:rPr>
      </w:pPr>
      <w:r w:rsidRPr="00F44DBE">
        <w:rPr>
          <w:noProof/>
        </w:rPr>
        <w:t>A teszt során a következő lépéseket követjük:</w:t>
      </w:r>
    </w:p>
    <w:p w14:paraId="4D4E99F5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test_initial_values: Ellenőrizzük, hogy az inicializáláskor a megfelelő alapértékek kerülnek beállításra. Ez magában foglalja a játékmódot, a nehézségi szintet, az AI típusát, és a naplózási beállítást.</w:t>
      </w:r>
    </w:p>
    <w:p w14:paraId="5B7531C1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test_load_images: Teszteljük, hogy a képek sikeresen betöltődnek, és hogy azok megfelelő típusú objektumok (például ImageTk.PhotoImage).</w:t>
      </w:r>
    </w:p>
    <w:p w14:paraId="3A02AC94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test_start_gui: Megvizsgáljuk, hogy a GUI indítása elindítja a megfelelő ablakot, és hogy az alkalmazás indítása sikeresen megtörténik.</w:t>
      </w:r>
    </w:p>
    <w:p w14:paraId="13A38016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lastRenderedPageBreak/>
        <w:t>test_update_appearance: Teszteljük, hogy a megjelenési mód változása helyesen frissíti a GUI-t. Az update_appearance metódusnak a customtkinter set_appearance_mode függvényét kell hívnia a megfelelő paraméterekkel.</w:t>
      </w:r>
    </w:p>
    <w:p w14:paraId="02758910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test_update_theme: Ellenőrizzük, hogy a téma frissítése a kiválasztott szín alapján történik, és hogy az alapértelmezett szín beállításai helyesen működnek.</w:t>
      </w:r>
    </w:p>
    <w:p w14:paraId="7217DFB6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test_show_game_settings_menu: Teszteljük, hogy a játékmenü megjelenítésekor a megfelelő widgetek töltődnek be.</w:t>
      </w:r>
    </w:p>
    <w:p w14:paraId="18EE2C1A" w14:textId="77777777" w:rsidR="00483D82" w:rsidRPr="00F44DBE" w:rsidRDefault="00483D82" w:rsidP="00483D82">
      <w:pPr>
        <w:pStyle w:val="szdszveg"/>
        <w:numPr>
          <w:ilvl w:val="0"/>
          <w:numId w:val="30"/>
        </w:numPr>
        <w:rPr>
          <w:noProof/>
        </w:rPr>
      </w:pPr>
      <w:r w:rsidRPr="00F44DBE">
        <w:rPr>
          <w:noProof/>
        </w:rPr>
        <w:t>test_exit_app: Ellenőrizzük, hogy az alkalmazás leállítása a SystemExit kivételt dobja, biztosítva a megfelelő kilépést.</w:t>
      </w:r>
    </w:p>
    <w:p w14:paraId="7EEDFCF2" w14:textId="2FA08CA3" w:rsidR="00483D82" w:rsidRPr="00F44DBE" w:rsidRDefault="00F80825" w:rsidP="00483D82">
      <w:pPr>
        <w:pStyle w:val="szdszveg"/>
        <w:rPr>
          <w:noProof/>
        </w:rPr>
      </w:pPr>
      <w:r w:rsidRPr="00F44DBE">
        <w:rPr>
          <w:noProof/>
        </w:rPr>
        <w:t>A fent említett</w:t>
      </w:r>
      <w:r w:rsidR="00483D82" w:rsidRPr="00F44DBE">
        <w:rPr>
          <w:noProof/>
        </w:rPr>
        <w:t xml:space="preserve"> tesztek biztosítják, hogy a GUI minden funkciója megfelelően működik, és a felhasználói interakciók során nincsenek hibák.</w:t>
      </w:r>
    </w:p>
    <w:p w14:paraId="06AFD4C9" w14:textId="29899906" w:rsidR="00EF5704" w:rsidRPr="00F44DBE" w:rsidRDefault="00EF5704" w:rsidP="00EF5704">
      <w:pPr>
        <w:pStyle w:val="szdcmsor3"/>
        <w:rPr>
          <w:noProof/>
        </w:rPr>
      </w:pPr>
      <w:bookmarkStart w:id="90" w:name="_Toc183455506"/>
      <w:r w:rsidRPr="00F44DBE">
        <w:rPr>
          <w:noProof/>
        </w:rPr>
        <w:t>Teszt elemzés II.</w:t>
      </w:r>
      <w:bookmarkEnd w:id="90"/>
    </w:p>
    <w:p w14:paraId="6D4CF02E" w14:textId="36B8ED99" w:rsidR="00483D82" w:rsidRPr="00F44DBE" w:rsidRDefault="00483D82" w:rsidP="00E30B8C">
      <w:pPr>
        <w:pStyle w:val="szdszveg"/>
        <w:rPr>
          <w:noProof/>
        </w:rPr>
      </w:pPr>
      <w:r w:rsidRPr="00F44DBE">
        <w:rPr>
          <w:noProof/>
        </w:rPr>
        <w:t>A tesztelés elemzése során az alábbiakra koncentrálunk:</w:t>
      </w:r>
    </w:p>
    <w:p w14:paraId="3BA7155E" w14:textId="77777777" w:rsidR="00483D82" w:rsidRPr="00F44DBE" w:rsidRDefault="00483D82" w:rsidP="00483D82">
      <w:pPr>
        <w:pStyle w:val="szdszveg"/>
        <w:numPr>
          <w:ilvl w:val="0"/>
          <w:numId w:val="31"/>
        </w:numPr>
        <w:rPr>
          <w:noProof/>
        </w:rPr>
      </w:pPr>
      <w:r w:rsidRPr="00F44DBE">
        <w:rPr>
          <w:noProof/>
        </w:rPr>
        <w:t>Teszt lefutása: Minden egyes tesztet külön-külön futtatunk, hogy ellenőrizzük, hogy a rendszer minden funkciója megfelelően működik. Mivel a tesztek mockolás segítségével működnek, így az alapvető GUI műveletek tesztelése mellett nem szükséges valós felhasználói interakciókat szimulálni.</w:t>
      </w:r>
    </w:p>
    <w:p w14:paraId="13EB7CE9" w14:textId="436910AD" w:rsidR="00483D82" w:rsidRPr="00F44DBE" w:rsidRDefault="00483D82" w:rsidP="00483D82">
      <w:pPr>
        <w:pStyle w:val="szdszveg"/>
        <w:numPr>
          <w:ilvl w:val="0"/>
          <w:numId w:val="31"/>
        </w:numPr>
        <w:rPr>
          <w:noProof/>
        </w:rPr>
      </w:pPr>
      <w:r w:rsidRPr="00F44DBE">
        <w:rPr>
          <w:noProof/>
        </w:rPr>
        <w:t xml:space="preserve">Hibák és problémák: Az esetleges hibák és problémák a tesztelési eredményekben fognak megjelenni, </w:t>
      </w:r>
      <w:r w:rsidR="005F3390" w:rsidRPr="00F44DBE">
        <w:rPr>
          <w:noProof/>
        </w:rPr>
        <w:t>például,</w:t>
      </w:r>
      <w:r w:rsidRPr="00F44DBE">
        <w:rPr>
          <w:noProof/>
        </w:rPr>
        <w:t xml:space="preserve"> ha a képek nem töltődnek be, vagy ha egy widget nem jelenik meg a várt módon.</w:t>
      </w:r>
    </w:p>
    <w:p w14:paraId="4C23AE3E" w14:textId="77777777" w:rsidR="00483D82" w:rsidRPr="00F44DBE" w:rsidRDefault="00483D82" w:rsidP="00483D82">
      <w:pPr>
        <w:pStyle w:val="szdszveg"/>
        <w:numPr>
          <w:ilvl w:val="0"/>
          <w:numId w:val="31"/>
        </w:numPr>
        <w:rPr>
          <w:noProof/>
        </w:rPr>
      </w:pPr>
      <w:r w:rsidRPr="00F44DBE">
        <w:rPr>
          <w:noProof/>
        </w:rPr>
        <w:t>Kód javítása: Amennyiben bármelyik teszt nem fut le sikeresen, a hibák gyorsan lokalizálhatók, és a megfelelő kódjavítást követően újraindíthatóak a tesztek, hogy biztosítsák a működést.</w:t>
      </w:r>
    </w:p>
    <w:p w14:paraId="597D4F88" w14:textId="0FE051D3" w:rsidR="00483D82" w:rsidRPr="00F44DBE" w:rsidRDefault="00483D82" w:rsidP="00483D82">
      <w:pPr>
        <w:pStyle w:val="szdszveg"/>
        <w:numPr>
          <w:ilvl w:val="0"/>
          <w:numId w:val="31"/>
        </w:numPr>
        <w:rPr>
          <w:noProof/>
        </w:rPr>
      </w:pPr>
      <w:r w:rsidRPr="00F44DBE">
        <w:rPr>
          <w:noProof/>
        </w:rPr>
        <w:t>Tesztkörnyezet: A tesztelés során használt környezetet (például a Tkinter és customtkinter verzióit, valamint a Python verzióját) dokumentálni kell, hogy minden teszt újraindítása során biztosítani lehessen a kompatibilitást.</w:t>
      </w:r>
    </w:p>
    <w:p w14:paraId="77541355" w14:textId="3F475FB0" w:rsidR="00BA1CA8" w:rsidRPr="00F44DBE" w:rsidRDefault="00BA1CA8" w:rsidP="00BA1CA8">
      <w:pPr>
        <w:pStyle w:val="szdcmsor2"/>
        <w:rPr>
          <w:noProof/>
        </w:rPr>
      </w:pPr>
      <w:bookmarkStart w:id="91" w:name="_Toc183455507"/>
      <w:r w:rsidRPr="00F44DBE">
        <w:rPr>
          <w:noProof/>
        </w:rPr>
        <w:t>Projekt</w:t>
      </w:r>
      <w:bookmarkEnd w:id="91"/>
      <w:r w:rsidR="00B95F71">
        <w:rPr>
          <w:noProof/>
        </w:rPr>
        <w:t>zárás és szoftverutóélet</w:t>
      </w:r>
    </w:p>
    <w:p w14:paraId="59AFBA79" w14:textId="65E578B0" w:rsidR="00864DAA" w:rsidRPr="00CF6D09" w:rsidRDefault="00B95F71" w:rsidP="00864DAA">
      <w:pPr>
        <w:pStyle w:val="szdszveg"/>
        <w:rPr>
          <w:noProof/>
        </w:rPr>
      </w:pPr>
      <w:r>
        <w:rPr>
          <w:noProof/>
        </w:rPr>
        <w:t>A tervezett funkciók és játékmódok sikeresen elkészültek, a játék teljesérték</w:t>
      </w:r>
      <w:r w:rsidR="000B1043">
        <w:rPr>
          <w:noProof/>
        </w:rPr>
        <w:t>ű</w:t>
      </w:r>
      <w:r>
        <w:rPr>
          <w:noProof/>
        </w:rPr>
        <w:t>en működik mind debug mind grafikai módban. A könnyű telepítés érdekében külön telepítő szoftver is rendelkezésre áll a felhasználók számára. A kódbázis moduláris felépítésének köszönhetően a jövőben további gépi profilok kidolgozása és implementálása is könnyen kivitelezhető. A projekt szabadon elérhető</w:t>
      </w:r>
      <w:r w:rsidR="00CF6D09">
        <w:rPr>
          <w:noProof/>
        </w:rPr>
        <w:t xml:space="preserve"> a GitHubon a </w:t>
      </w:r>
      <w:r w:rsidR="00CF6D09" w:rsidRPr="00CF6D09">
        <w:rPr>
          <w:i/>
          <w:iCs/>
          <w:noProof/>
        </w:rPr>
        <w:t>Creative Commons Attribution-</w:t>
      </w:r>
      <w:r w:rsidR="00CF6D09" w:rsidRPr="00CF6D09">
        <w:rPr>
          <w:i/>
          <w:iCs/>
          <w:noProof/>
        </w:rPr>
        <w:lastRenderedPageBreak/>
        <w:t>NonCommercial (CC BY-NC)</w:t>
      </w:r>
      <w:r w:rsidR="00CF6D09">
        <w:rPr>
          <w:i/>
          <w:iCs/>
          <w:noProof/>
        </w:rPr>
        <w:t xml:space="preserve"> </w:t>
      </w:r>
      <w:r w:rsidR="00CF6D09">
        <w:rPr>
          <w:noProof/>
        </w:rPr>
        <w:t>licensz megkötései szerint, vagyis szabadon másolható és módosítható</w:t>
      </w:r>
      <w:r w:rsidR="00445F9B">
        <w:rPr>
          <w:noProof/>
        </w:rPr>
        <w:t xml:space="preserve"> (fejleszthető)</w:t>
      </w:r>
      <w:r w:rsidR="00CF6D09">
        <w:rPr>
          <w:noProof/>
        </w:rPr>
        <w:t xml:space="preserve"> viszont nem használható anyagi haszonszerzésre.</w:t>
      </w:r>
    </w:p>
    <w:p w14:paraId="21CF6486" w14:textId="60E00A7F" w:rsidR="006F0C3B" w:rsidRPr="00F44DBE" w:rsidRDefault="00B95F71" w:rsidP="006F0C3B">
      <w:pPr>
        <w:pStyle w:val="szdcmsorszmozatlan"/>
        <w:rPr>
          <w:noProof/>
        </w:rPr>
      </w:pPr>
      <w:r>
        <w:rPr>
          <w:noProof/>
        </w:rPr>
        <w:lastRenderedPageBreak/>
        <w:t>Beszámoló</w:t>
      </w:r>
    </w:p>
    <w:p w14:paraId="5321696B" w14:textId="50EB1046" w:rsidR="00112C97" w:rsidRPr="00F44DBE" w:rsidRDefault="00112C97" w:rsidP="00112C97">
      <w:pPr>
        <w:pStyle w:val="szdszveg"/>
        <w:rPr>
          <w:noProof/>
        </w:rPr>
      </w:pPr>
      <w:r w:rsidRPr="00F44DBE">
        <w:rPr>
          <w:noProof/>
        </w:rPr>
        <w:t>Kihívások, eredmények, fejlesztési lehetőségek</w:t>
      </w:r>
    </w:p>
    <w:p w14:paraId="628FDA7D" w14:textId="78FB94E0" w:rsidR="00681B86" w:rsidRPr="00F44DBE" w:rsidRDefault="000730E4" w:rsidP="000730E4">
      <w:pPr>
        <w:pStyle w:val="szdcmsorszmozatlan"/>
        <w:rPr>
          <w:noProof/>
        </w:rPr>
      </w:pPr>
      <w:bookmarkStart w:id="92" w:name="_Toc178174208"/>
      <w:bookmarkStart w:id="93" w:name="_Toc183455510"/>
      <w:r w:rsidRPr="00F44DBE">
        <w:rPr>
          <w:noProof/>
        </w:rPr>
        <w:lastRenderedPageBreak/>
        <w:t>Ábrajegyzék</w:t>
      </w:r>
      <w:bookmarkEnd w:id="92"/>
      <w:bookmarkEnd w:id="93"/>
    </w:p>
    <w:p w14:paraId="634B3A09" w14:textId="5FCC1CB7" w:rsidR="005402DF" w:rsidRPr="00F44DBE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F44DBE">
        <w:rPr>
          <w:noProof/>
        </w:rPr>
        <w:fldChar w:fldCharType="begin"/>
      </w:r>
      <w:r w:rsidRPr="00F44DBE">
        <w:rPr>
          <w:noProof/>
        </w:rPr>
        <w:instrText xml:space="preserve"> TOC \h \z \t "szd_ábracím" \c "ábra" </w:instrText>
      </w:r>
      <w:r w:rsidRPr="00F44DBE">
        <w:rPr>
          <w:noProof/>
        </w:rPr>
        <w:fldChar w:fldCharType="separate"/>
      </w:r>
      <w:hyperlink w:anchor="_Toc183454233" w:history="1">
        <w:r w:rsidR="005402DF" w:rsidRPr="00F44DBE">
          <w:rPr>
            <w:rStyle w:val="Hiperhivatkozs"/>
            <w:noProof/>
          </w:rPr>
          <w:t>ábra 1: Megjelenítő felület kezdeti és kiforrottabb koncepciós vázlata</w:t>
        </w:r>
        <w:r w:rsidR="005402DF" w:rsidRPr="00F44DBE">
          <w:rPr>
            <w:noProof/>
            <w:webHidden/>
          </w:rPr>
          <w:tab/>
        </w:r>
        <w:r w:rsidR="005402DF" w:rsidRPr="00F44DBE">
          <w:rPr>
            <w:noProof/>
            <w:webHidden/>
          </w:rPr>
          <w:fldChar w:fldCharType="begin"/>
        </w:r>
        <w:r w:rsidR="005402DF" w:rsidRPr="00F44DBE">
          <w:rPr>
            <w:noProof/>
            <w:webHidden/>
          </w:rPr>
          <w:instrText xml:space="preserve"> PAGEREF _Toc183454233 \h </w:instrText>
        </w:r>
        <w:r w:rsidR="005402DF" w:rsidRPr="00F44DBE">
          <w:rPr>
            <w:noProof/>
            <w:webHidden/>
          </w:rPr>
        </w:r>
        <w:r w:rsidR="005402DF" w:rsidRPr="00F44DBE">
          <w:rPr>
            <w:noProof/>
            <w:webHidden/>
          </w:rPr>
          <w:fldChar w:fldCharType="separate"/>
        </w:r>
        <w:r w:rsidR="005402DF" w:rsidRPr="00F44DBE">
          <w:rPr>
            <w:noProof/>
            <w:webHidden/>
          </w:rPr>
          <w:t>8</w:t>
        </w:r>
        <w:r w:rsidR="005402DF" w:rsidRPr="00F44DBE">
          <w:rPr>
            <w:noProof/>
            <w:webHidden/>
          </w:rPr>
          <w:fldChar w:fldCharType="end"/>
        </w:r>
      </w:hyperlink>
    </w:p>
    <w:p w14:paraId="57FE5E95" w14:textId="38D08EC3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4" w:history="1">
        <w:r w:rsidRPr="00F44DBE">
          <w:rPr>
            <w:rStyle w:val="Hiperhivatkozs"/>
            <w:noProof/>
          </w:rPr>
          <w:t>ábra 2: GreedyPlayer algoritmikus felépítése (Flow Chart)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_Toc183454234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10</w:t>
        </w:r>
        <w:r w:rsidRPr="00F44DBE">
          <w:rPr>
            <w:noProof/>
            <w:webHidden/>
          </w:rPr>
          <w:fldChar w:fldCharType="end"/>
        </w:r>
      </w:hyperlink>
    </w:p>
    <w:p w14:paraId="547F68DF" w14:textId="170D19F1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5" w:history="1">
        <w:r w:rsidRPr="00F44DBE">
          <w:rPr>
            <w:rStyle w:val="Hiperhivatkozs"/>
            <w:noProof/>
          </w:rPr>
          <w:t>ábra 3: A* algoritmus heurisztikájául szolgáló döntési fa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_Toc183454235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10</w:t>
        </w:r>
        <w:r w:rsidRPr="00F44DBE">
          <w:rPr>
            <w:noProof/>
            <w:webHidden/>
          </w:rPr>
          <w:fldChar w:fldCharType="end"/>
        </w:r>
      </w:hyperlink>
    </w:p>
    <w:p w14:paraId="36E71EAF" w14:textId="2C560696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6" w:history="1">
        <w:r w:rsidRPr="00F44DBE">
          <w:rPr>
            <w:rStyle w:val="Hiperhivatkozs"/>
            <w:noProof/>
          </w:rPr>
          <w:t>ábra 4: A játék használati eset-diagramja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_Toc183454236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12</w:t>
        </w:r>
        <w:r w:rsidRPr="00F44DBE">
          <w:rPr>
            <w:noProof/>
            <w:webHidden/>
          </w:rPr>
          <w:fldChar w:fldCharType="end"/>
        </w:r>
      </w:hyperlink>
    </w:p>
    <w:p w14:paraId="5B90FA16" w14:textId="740ACDBB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7" w:history="1">
        <w:r w:rsidRPr="00F44DBE">
          <w:rPr>
            <w:rStyle w:val="Hiperhivatkozs"/>
            <w:noProof/>
          </w:rPr>
          <w:t>ábra 5: A játék teljes felhasználói állapotgép diagramja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_Toc183454237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14</w:t>
        </w:r>
        <w:r w:rsidRPr="00F44DBE">
          <w:rPr>
            <w:noProof/>
            <w:webHidden/>
          </w:rPr>
          <w:fldChar w:fldCharType="end"/>
        </w:r>
      </w:hyperlink>
    </w:p>
    <w:p w14:paraId="63D70804" w14:textId="5696C08A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8" w:history="1">
        <w:r w:rsidRPr="00F44DBE">
          <w:rPr>
            <w:rStyle w:val="Hiperhivatkozs"/>
            <w:noProof/>
          </w:rPr>
          <w:t>ábra 6: A malomjáték szoftver kontextus diagramja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_Toc183454238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14</w:t>
        </w:r>
        <w:r w:rsidRPr="00F44DBE">
          <w:rPr>
            <w:noProof/>
            <w:webHidden/>
          </w:rPr>
          <w:fldChar w:fldCharType="end"/>
        </w:r>
      </w:hyperlink>
    </w:p>
    <w:p w14:paraId="4B5B5C1E" w14:textId="6CEC8E3A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39" w:history="1">
        <w:r w:rsidRPr="00F44DBE">
          <w:rPr>
            <w:rStyle w:val="Hiperhivatkozs"/>
            <w:noProof/>
          </w:rPr>
          <w:t>ábra 7: Player osztály és öröklődés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_Toc183454239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15</w:t>
        </w:r>
        <w:r w:rsidRPr="00F44DBE">
          <w:rPr>
            <w:noProof/>
            <w:webHidden/>
          </w:rPr>
          <w:fldChar w:fldCharType="end"/>
        </w:r>
      </w:hyperlink>
    </w:p>
    <w:p w14:paraId="0AE9BC80" w14:textId="50D11EC1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0" w:history="1">
        <w:r w:rsidRPr="00F44DBE">
          <w:rPr>
            <w:rStyle w:val="Hiperhivatkozs"/>
            <w:noProof/>
          </w:rPr>
          <w:t>ábra 8: Adatbázis egyedkapcsolat diagram (ER)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_Toc183454240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16</w:t>
        </w:r>
        <w:r w:rsidRPr="00F44DBE">
          <w:rPr>
            <w:noProof/>
            <w:webHidden/>
          </w:rPr>
          <w:fldChar w:fldCharType="end"/>
        </w:r>
      </w:hyperlink>
    </w:p>
    <w:p w14:paraId="43F1268F" w14:textId="5A4C3CBD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1" w:history="1">
        <w:r w:rsidRPr="00F44DBE">
          <w:rPr>
            <w:rStyle w:val="Hiperhivatkozs"/>
            <w:noProof/>
          </w:rPr>
          <w:t>ábra 9: Malom Játék Fejlesztési Kockázatainak Halszálka-diagramja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_Toc183454241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24</w:t>
        </w:r>
        <w:r w:rsidRPr="00F44DBE">
          <w:rPr>
            <w:noProof/>
            <w:webHidden/>
          </w:rPr>
          <w:fldChar w:fldCharType="end"/>
        </w:r>
      </w:hyperlink>
    </w:p>
    <w:p w14:paraId="15610E4C" w14:textId="32463C00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2" w:history="1">
        <w:r w:rsidRPr="00F44DBE">
          <w:rPr>
            <w:rStyle w:val="Hiperhivatkozs"/>
            <w:noProof/>
          </w:rPr>
          <w:t>ábra 10: Pareto-diagram a főbb kockázatokról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_Toc183454242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25</w:t>
        </w:r>
        <w:r w:rsidRPr="00F44DBE">
          <w:rPr>
            <w:noProof/>
            <w:webHidden/>
          </w:rPr>
          <w:fldChar w:fldCharType="end"/>
        </w:r>
      </w:hyperlink>
    </w:p>
    <w:p w14:paraId="476E44FD" w14:textId="22C3BDC1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3" w:history="1">
        <w:r w:rsidRPr="00F44DBE">
          <w:rPr>
            <w:rStyle w:val="Hiperhivatkozs"/>
            <w:noProof/>
          </w:rPr>
          <w:t>ábra 11: A FreeKredit fejlesztőcsapat SWOT elemzése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_Toc183454243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25</w:t>
        </w:r>
        <w:r w:rsidRPr="00F44DBE">
          <w:rPr>
            <w:noProof/>
            <w:webHidden/>
          </w:rPr>
          <w:fldChar w:fldCharType="end"/>
        </w:r>
      </w:hyperlink>
    </w:p>
    <w:p w14:paraId="6C596D68" w14:textId="3BAC558F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4" w:history="1">
        <w:r w:rsidRPr="00F44DBE">
          <w:rPr>
            <w:rStyle w:val="Hiperhivatkozs"/>
            <w:noProof/>
          </w:rPr>
          <w:t>ábra 12: Fejlesztői csapat erőforrás-diagramja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_Toc183454244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26</w:t>
        </w:r>
        <w:r w:rsidRPr="00F44DBE">
          <w:rPr>
            <w:noProof/>
            <w:webHidden/>
          </w:rPr>
          <w:fldChar w:fldCharType="end"/>
        </w:r>
      </w:hyperlink>
    </w:p>
    <w:p w14:paraId="3DC72445" w14:textId="34DF8DF1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5" w:history="1">
        <w:r w:rsidRPr="00F44DBE">
          <w:rPr>
            <w:rStyle w:val="Hiperhivatkozs"/>
            <w:noProof/>
          </w:rPr>
          <w:t>ábra 13: Gantt-diagram az első mérföldkőig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_Toc183454245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26</w:t>
        </w:r>
        <w:r w:rsidRPr="00F44DBE">
          <w:rPr>
            <w:noProof/>
            <w:webHidden/>
          </w:rPr>
          <w:fldChar w:fldCharType="end"/>
        </w:r>
      </w:hyperlink>
    </w:p>
    <w:p w14:paraId="1BC73DB7" w14:textId="027744C2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6" w:history="1">
        <w:r w:rsidRPr="00F44DBE">
          <w:rPr>
            <w:rStyle w:val="Hiperhivatkozs"/>
            <w:noProof/>
          </w:rPr>
          <w:t>ábra 14: Gantt-diagram a második mérföldkőig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_Toc183454246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27</w:t>
        </w:r>
        <w:r w:rsidRPr="00F44DBE">
          <w:rPr>
            <w:noProof/>
            <w:webHidden/>
          </w:rPr>
          <w:fldChar w:fldCharType="end"/>
        </w:r>
      </w:hyperlink>
    </w:p>
    <w:p w14:paraId="4597565E" w14:textId="4B38579B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7" w:history="1">
        <w:r w:rsidRPr="00F44DBE">
          <w:rPr>
            <w:rStyle w:val="Hiperhivatkozs"/>
            <w:noProof/>
          </w:rPr>
          <w:t>ábra 15: Gantt-diagram a harmadik mérföldkőig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_Toc183454247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27</w:t>
        </w:r>
        <w:r w:rsidRPr="00F44DBE">
          <w:rPr>
            <w:noProof/>
            <w:webHidden/>
          </w:rPr>
          <w:fldChar w:fldCharType="end"/>
        </w:r>
      </w:hyperlink>
    </w:p>
    <w:p w14:paraId="59D93986" w14:textId="44EA91B0" w:rsidR="005402DF" w:rsidRPr="00F44DBE" w:rsidRDefault="005402DF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3454248" w:history="1">
        <w:r w:rsidRPr="00F44DBE">
          <w:rPr>
            <w:rStyle w:val="Hiperhivatkozs"/>
            <w:noProof/>
          </w:rPr>
          <w:t>ábra 16: Gantt-diagram a negyedik mérföldkőig</w:t>
        </w:r>
        <w:r w:rsidRPr="00F44DBE">
          <w:rPr>
            <w:noProof/>
            <w:webHidden/>
          </w:rPr>
          <w:tab/>
        </w:r>
        <w:r w:rsidRPr="00F44DBE">
          <w:rPr>
            <w:noProof/>
            <w:webHidden/>
          </w:rPr>
          <w:fldChar w:fldCharType="begin"/>
        </w:r>
        <w:r w:rsidRPr="00F44DBE">
          <w:rPr>
            <w:noProof/>
            <w:webHidden/>
          </w:rPr>
          <w:instrText xml:space="preserve"> PAGEREF _Toc183454248 \h </w:instrText>
        </w:r>
        <w:r w:rsidRPr="00F44DBE">
          <w:rPr>
            <w:noProof/>
            <w:webHidden/>
          </w:rPr>
        </w:r>
        <w:r w:rsidRPr="00F44DBE">
          <w:rPr>
            <w:noProof/>
            <w:webHidden/>
          </w:rPr>
          <w:fldChar w:fldCharType="separate"/>
        </w:r>
        <w:r w:rsidRPr="00F44DBE">
          <w:rPr>
            <w:noProof/>
            <w:webHidden/>
          </w:rPr>
          <w:t>27</w:t>
        </w:r>
        <w:r w:rsidRPr="00F44DBE">
          <w:rPr>
            <w:noProof/>
            <w:webHidden/>
          </w:rPr>
          <w:fldChar w:fldCharType="end"/>
        </w:r>
      </w:hyperlink>
    </w:p>
    <w:p w14:paraId="43BDD290" w14:textId="7D80C0AA" w:rsidR="000730E4" w:rsidRPr="00F44DBE" w:rsidRDefault="009E55F3" w:rsidP="00681B86">
      <w:pPr>
        <w:pStyle w:val="szdszveg"/>
        <w:rPr>
          <w:b/>
          <w:bCs/>
          <w:noProof/>
        </w:rPr>
      </w:pPr>
      <w:r w:rsidRPr="00F44DBE">
        <w:rPr>
          <w:b/>
          <w:bCs/>
          <w:noProof/>
        </w:rPr>
        <w:fldChar w:fldCharType="end"/>
      </w:r>
    </w:p>
    <w:p w14:paraId="35635AED" w14:textId="77777777" w:rsidR="00E85DD3" w:rsidRPr="00F44DBE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F44DBE" w:rsidRDefault="00E85DD3" w:rsidP="00CB00F4">
      <w:pPr>
        <w:pStyle w:val="szdcmsorszmozatlan"/>
        <w:rPr>
          <w:noProof/>
        </w:rPr>
      </w:pPr>
      <w:bookmarkStart w:id="94" w:name="_Toc64011426"/>
      <w:bookmarkStart w:id="95" w:name="_Toc183455511"/>
      <w:r w:rsidRPr="00F44DBE">
        <w:rPr>
          <w:noProof/>
        </w:rPr>
        <w:lastRenderedPageBreak/>
        <w:t>Melléklet</w:t>
      </w:r>
      <w:bookmarkEnd w:id="94"/>
      <w:bookmarkEnd w:id="95"/>
    </w:p>
    <w:p w14:paraId="76E13E40" w14:textId="375244D6" w:rsidR="00C32B5E" w:rsidRPr="00F44DBE" w:rsidRDefault="000E65F8" w:rsidP="00ED3702">
      <w:pPr>
        <w:pStyle w:val="szdfelsorolsszm"/>
        <w:rPr>
          <w:noProof/>
        </w:rPr>
      </w:pPr>
      <w:r w:rsidRPr="00F44DBE">
        <w:rPr>
          <w:noProof/>
        </w:rPr>
        <w:t>01_Projektfeladat_pontozasa_Nappali_Szoftvertechnologia.docx</w:t>
      </w:r>
    </w:p>
    <w:p w14:paraId="0A254B34" w14:textId="7D7C7A5C" w:rsidR="000E65F8" w:rsidRPr="00F44DBE" w:rsidRDefault="00095250" w:rsidP="00ED3702">
      <w:pPr>
        <w:pStyle w:val="szdfelsorolsszm"/>
        <w:rPr>
          <w:noProof/>
        </w:rPr>
      </w:pPr>
      <w:r w:rsidRPr="00F44DBE">
        <w:rPr>
          <w:noProof/>
        </w:rPr>
        <w:t>02_BEADANDO_LEIRAS_MESTERSEGES_INTELLIGENCIA_ALAPJAI.pdf</w:t>
      </w:r>
    </w:p>
    <w:p w14:paraId="5F527072" w14:textId="3EBD0E9B" w:rsidR="008973F2" w:rsidRPr="00F44DBE" w:rsidRDefault="001800B8" w:rsidP="00ED3702">
      <w:pPr>
        <w:pStyle w:val="szdfelsorolsszm"/>
        <w:rPr>
          <w:noProof/>
        </w:rPr>
      </w:pPr>
      <w:r w:rsidRPr="00F44DBE">
        <w:rPr>
          <w:noProof/>
        </w:rPr>
        <w:t>03_Halszalka_Sablon_1.xls</w:t>
      </w:r>
    </w:p>
    <w:p w14:paraId="2B4009AB" w14:textId="5EC80E6C" w:rsidR="00926D94" w:rsidRPr="00F44DBE" w:rsidRDefault="00926D94" w:rsidP="00ED3702">
      <w:pPr>
        <w:pStyle w:val="szdfelsorolsszm"/>
        <w:rPr>
          <w:noProof/>
        </w:rPr>
      </w:pPr>
      <w:r w:rsidRPr="00F44DBE">
        <w:rPr>
          <w:noProof/>
        </w:rPr>
        <w:t>04_Malom_Game_NJE_GanttProject.gan</w:t>
      </w:r>
    </w:p>
    <w:p w14:paraId="0094F896" w14:textId="5AE1BD36" w:rsidR="00A16602" w:rsidRPr="00F44DBE" w:rsidRDefault="00A16602" w:rsidP="00ED3702">
      <w:pPr>
        <w:pStyle w:val="szdfelsorolsszm"/>
        <w:rPr>
          <w:noProof/>
        </w:rPr>
      </w:pPr>
      <w:r w:rsidRPr="00F44DBE">
        <w:rPr>
          <w:noProof/>
        </w:rPr>
        <w:t>05_Proje</w:t>
      </w:r>
      <w:r w:rsidR="00BD1522" w:rsidRPr="00F44DBE">
        <w:rPr>
          <w:noProof/>
        </w:rPr>
        <w:t>c</w:t>
      </w:r>
      <w:r w:rsidRPr="00F44DBE">
        <w:rPr>
          <w:noProof/>
        </w:rPr>
        <w:t>t_whiteboarding.pdf</w:t>
      </w:r>
    </w:p>
    <w:p w14:paraId="675FE2A0" w14:textId="63F80491" w:rsidR="00155503" w:rsidRPr="00F44DBE" w:rsidRDefault="00155503" w:rsidP="00ED3702">
      <w:pPr>
        <w:pStyle w:val="szdfelsorolsszm"/>
        <w:rPr>
          <w:noProof/>
        </w:rPr>
      </w:pPr>
      <w:r w:rsidRPr="00F44DBE">
        <w:rPr>
          <w:noProof/>
        </w:rPr>
        <w:t>06_Pareto_diagram.xlsx</w:t>
      </w:r>
    </w:p>
    <w:p w14:paraId="2D93DEE9" w14:textId="568E0936" w:rsidR="00155503" w:rsidRPr="00F44DBE" w:rsidRDefault="00155503" w:rsidP="00ED3702">
      <w:pPr>
        <w:pStyle w:val="szdfelsorolsszm"/>
        <w:rPr>
          <w:noProof/>
        </w:rPr>
      </w:pPr>
      <w:r w:rsidRPr="00F44DBE">
        <w:rPr>
          <w:noProof/>
        </w:rPr>
        <w:t>07_SWOT_analizis.xlsx</w:t>
      </w:r>
    </w:p>
    <w:p w14:paraId="02E68A62" w14:textId="322E3EC0" w:rsidR="002A7812" w:rsidRPr="00F44DBE" w:rsidRDefault="002A7812" w:rsidP="00ED3702">
      <w:pPr>
        <w:pStyle w:val="szdfelsorolsszm"/>
        <w:rPr>
          <w:noProof/>
        </w:rPr>
      </w:pPr>
      <w:r w:rsidRPr="00F44DBE">
        <w:rPr>
          <w:noProof/>
        </w:rPr>
        <w:t>08_Malom_Project.simp</w:t>
      </w:r>
    </w:p>
    <w:p w14:paraId="3CFDC764" w14:textId="77777777" w:rsidR="002D35FE" w:rsidRPr="00F44DBE" w:rsidRDefault="002D35FE" w:rsidP="002D35FE">
      <w:pPr>
        <w:pStyle w:val="szdszakirodalom"/>
        <w:numPr>
          <w:ilvl w:val="0"/>
          <w:numId w:val="0"/>
        </w:numPr>
        <w:ind w:left="720" w:hanging="360"/>
        <w:rPr>
          <w:noProof/>
        </w:rPr>
      </w:pPr>
    </w:p>
    <w:p w14:paraId="6ED70E82" w14:textId="77777777" w:rsidR="002D35FE" w:rsidRPr="00F44DBE" w:rsidRDefault="002D35FE" w:rsidP="002D35FE">
      <w:pPr>
        <w:pStyle w:val="szdszakirodalom"/>
        <w:numPr>
          <w:ilvl w:val="0"/>
          <w:numId w:val="0"/>
        </w:numPr>
        <w:ind w:left="720" w:hanging="360"/>
        <w:rPr>
          <w:noProof/>
        </w:rPr>
      </w:pPr>
    </w:p>
    <w:sectPr w:rsidR="002D35FE" w:rsidRPr="00F44DBE" w:rsidSect="004456DB">
      <w:footerReference w:type="default" r:id="rId28"/>
      <w:footerReference w:type="first" r:id="rId29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CB714" w14:textId="77777777" w:rsidR="001B7E3D" w:rsidRDefault="001B7E3D" w:rsidP="00402F50">
      <w:r>
        <w:separator/>
      </w:r>
    </w:p>
  </w:endnote>
  <w:endnote w:type="continuationSeparator" w:id="0">
    <w:p w14:paraId="3906F388" w14:textId="77777777" w:rsidR="001B7E3D" w:rsidRDefault="001B7E3D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13BA6" w14:textId="77777777" w:rsidR="001B7E3D" w:rsidRDefault="001B7E3D" w:rsidP="00402F50">
      <w:r>
        <w:separator/>
      </w:r>
    </w:p>
  </w:footnote>
  <w:footnote w:type="continuationSeparator" w:id="0">
    <w:p w14:paraId="6C99BE7D" w14:textId="77777777" w:rsidR="001B7E3D" w:rsidRDefault="001B7E3D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BBA1397"/>
    <w:multiLevelType w:val="multilevel"/>
    <w:tmpl w:val="778A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B39DD"/>
    <w:multiLevelType w:val="hybridMultilevel"/>
    <w:tmpl w:val="47CCF41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4FE1671"/>
    <w:multiLevelType w:val="hybridMultilevel"/>
    <w:tmpl w:val="54E8E40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D34F8"/>
    <w:multiLevelType w:val="multilevel"/>
    <w:tmpl w:val="7582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761A0"/>
    <w:multiLevelType w:val="hybridMultilevel"/>
    <w:tmpl w:val="0E96082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A971D03"/>
    <w:multiLevelType w:val="multilevel"/>
    <w:tmpl w:val="7160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10" w15:restartNumberingAfterBreak="0">
    <w:nsid w:val="2F0E61B4"/>
    <w:multiLevelType w:val="multilevel"/>
    <w:tmpl w:val="07B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C1EE1"/>
    <w:multiLevelType w:val="hybridMultilevel"/>
    <w:tmpl w:val="9C7E20A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D53528D"/>
    <w:multiLevelType w:val="hybridMultilevel"/>
    <w:tmpl w:val="525AA5D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967F5"/>
    <w:multiLevelType w:val="hybridMultilevel"/>
    <w:tmpl w:val="D316B10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D6E3CB5"/>
    <w:multiLevelType w:val="hybridMultilevel"/>
    <w:tmpl w:val="5AD2A66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0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6093451B"/>
    <w:multiLevelType w:val="hybridMultilevel"/>
    <w:tmpl w:val="C8F4C10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3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D422D66"/>
    <w:multiLevelType w:val="multilevel"/>
    <w:tmpl w:val="97C8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059455">
    <w:abstractNumId w:val="13"/>
  </w:num>
  <w:num w:numId="2" w16cid:durableId="515316338">
    <w:abstractNumId w:val="16"/>
  </w:num>
  <w:num w:numId="3" w16cid:durableId="735736523">
    <w:abstractNumId w:val="9"/>
  </w:num>
  <w:num w:numId="4" w16cid:durableId="408037616">
    <w:abstractNumId w:val="13"/>
  </w:num>
  <w:num w:numId="5" w16cid:durableId="714625817">
    <w:abstractNumId w:val="15"/>
  </w:num>
  <w:num w:numId="6" w16cid:durableId="384958476">
    <w:abstractNumId w:val="13"/>
    <w:lvlOverride w:ilvl="0">
      <w:startOverride w:val="1"/>
    </w:lvlOverride>
  </w:num>
  <w:num w:numId="7" w16cid:durableId="1400714213">
    <w:abstractNumId w:val="4"/>
  </w:num>
  <w:num w:numId="8" w16cid:durableId="1304042958">
    <w:abstractNumId w:val="4"/>
    <w:lvlOverride w:ilvl="0">
      <w:startOverride w:val="1"/>
    </w:lvlOverride>
  </w:num>
  <w:num w:numId="9" w16cid:durableId="116028822">
    <w:abstractNumId w:val="13"/>
    <w:lvlOverride w:ilvl="0">
      <w:startOverride w:val="1"/>
    </w:lvlOverride>
  </w:num>
  <w:num w:numId="10" w16cid:durableId="326129256">
    <w:abstractNumId w:val="16"/>
    <w:lvlOverride w:ilvl="0">
      <w:startOverride w:val="1"/>
    </w:lvlOverride>
  </w:num>
  <w:num w:numId="11" w16cid:durableId="412246421">
    <w:abstractNumId w:val="16"/>
    <w:lvlOverride w:ilvl="0">
      <w:startOverride w:val="1"/>
    </w:lvlOverride>
  </w:num>
  <w:num w:numId="12" w16cid:durableId="1610241537">
    <w:abstractNumId w:val="16"/>
    <w:lvlOverride w:ilvl="0">
      <w:startOverride w:val="1"/>
    </w:lvlOverride>
  </w:num>
  <w:num w:numId="13" w16cid:durableId="849956144">
    <w:abstractNumId w:val="16"/>
  </w:num>
  <w:num w:numId="14" w16cid:durableId="677922739">
    <w:abstractNumId w:val="16"/>
    <w:lvlOverride w:ilvl="0">
      <w:startOverride w:val="1"/>
    </w:lvlOverride>
  </w:num>
  <w:num w:numId="15" w16cid:durableId="249200229">
    <w:abstractNumId w:val="7"/>
  </w:num>
  <w:num w:numId="16" w16cid:durableId="693044950">
    <w:abstractNumId w:val="0"/>
  </w:num>
  <w:num w:numId="17" w16cid:durableId="1326937485">
    <w:abstractNumId w:val="24"/>
  </w:num>
  <w:num w:numId="18" w16cid:durableId="1982344548">
    <w:abstractNumId w:val="23"/>
  </w:num>
  <w:num w:numId="19" w16cid:durableId="220604199">
    <w:abstractNumId w:val="20"/>
  </w:num>
  <w:num w:numId="20" w16cid:durableId="478619310">
    <w:abstractNumId w:val="22"/>
  </w:num>
  <w:num w:numId="21" w16cid:durableId="449327888">
    <w:abstractNumId w:val="19"/>
  </w:num>
  <w:num w:numId="22" w16cid:durableId="1834103679">
    <w:abstractNumId w:val="11"/>
  </w:num>
  <w:num w:numId="23" w16cid:durableId="416903426">
    <w:abstractNumId w:val="25"/>
  </w:num>
  <w:num w:numId="24" w16cid:durableId="1784767338">
    <w:abstractNumId w:val="8"/>
  </w:num>
  <w:num w:numId="25" w16cid:durableId="1380863424">
    <w:abstractNumId w:val="1"/>
  </w:num>
  <w:num w:numId="26" w16cid:durableId="1689676107">
    <w:abstractNumId w:val="5"/>
  </w:num>
  <w:num w:numId="27" w16cid:durableId="1429815355">
    <w:abstractNumId w:val="10"/>
  </w:num>
  <w:num w:numId="28" w16cid:durableId="582229592">
    <w:abstractNumId w:val="17"/>
  </w:num>
  <w:num w:numId="29" w16cid:durableId="1367676457">
    <w:abstractNumId w:val="18"/>
  </w:num>
  <w:num w:numId="30" w16cid:durableId="234316038">
    <w:abstractNumId w:val="21"/>
  </w:num>
  <w:num w:numId="31" w16cid:durableId="689724138">
    <w:abstractNumId w:val="6"/>
  </w:num>
  <w:num w:numId="32" w16cid:durableId="1279987063">
    <w:abstractNumId w:val="12"/>
  </w:num>
  <w:num w:numId="33" w16cid:durableId="499733302">
    <w:abstractNumId w:val="2"/>
  </w:num>
  <w:num w:numId="34" w16cid:durableId="2125540651">
    <w:abstractNumId w:val="3"/>
  </w:num>
  <w:num w:numId="35" w16cid:durableId="16909062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075E5"/>
    <w:rsid w:val="00011499"/>
    <w:rsid w:val="00011BDE"/>
    <w:rsid w:val="00012362"/>
    <w:rsid w:val="0001538C"/>
    <w:rsid w:val="000205C9"/>
    <w:rsid w:val="00022C58"/>
    <w:rsid w:val="000236E5"/>
    <w:rsid w:val="000251A5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2748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3EA5"/>
    <w:rsid w:val="000A4190"/>
    <w:rsid w:val="000A4469"/>
    <w:rsid w:val="000A4E1F"/>
    <w:rsid w:val="000B0B49"/>
    <w:rsid w:val="000B1043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56DB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370C5"/>
    <w:rsid w:val="00140362"/>
    <w:rsid w:val="00144183"/>
    <w:rsid w:val="00147780"/>
    <w:rsid w:val="0014778F"/>
    <w:rsid w:val="0015416D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96595"/>
    <w:rsid w:val="001A13C7"/>
    <w:rsid w:val="001A53E3"/>
    <w:rsid w:val="001B071A"/>
    <w:rsid w:val="001B0A6F"/>
    <w:rsid w:val="001B198E"/>
    <w:rsid w:val="001B228C"/>
    <w:rsid w:val="001B297B"/>
    <w:rsid w:val="001B7E3D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5C38"/>
    <w:rsid w:val="001E78EB"/>
    <w:rsid w:val="001F04BB"/>
    <w:rsid w:val="001F3A65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57A6"/>
    <w:rsid w:val="0023770D"/>
    <w:rsid w:val="00237D13"/>
    <w:rsid w:val="002428F1"/>
    <w:rsid w:val="00242950"/>
    <w:rsid w:val="00242EB8"/>
    <w:rsid w:val="002472C7"/>
    <w:rsid w:val="002474DB"/>
    <w:rsid w:val="00247647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80AE1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2D57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13B4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6BD3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07E48"/>
    <w:rsid w:val="004106F9"/>
    <w:rsid w:val="0041123A"/>
    <w:rsid w:val="004116B9"/>
    <w:rsid w:val="00411E89"/>
    <w:rsid w:val="0041219E"/>
    <w:rsid w:val="00413C42"/>
    <w:rsid w:val="00416EB4"/>
    <w:rsid w:val="00417A8A"/>
    <w:rsid w:val="00417BDD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5F9B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3D82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96B01"/>
    <w:rsid w:val="004A03BB"/>
    <w:rsid w:val="004A388A"/>
    <w:rsid w:val="004A6D86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02DF"/>
    <w:rsid w:val="005406BE"/>
    <w:rsid w:val="00541B7B"/>
    <w:rsid w:val="00543EE0"/>
    <w:rsid w:val="005452D5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0E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6B68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3390"/>
    <w:rsid w:val="005F480C"/>
    <w:rsid w:val="005F5CA0"/>
    <w:rsid w:val="005F68E1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AD"/>
    <w:rsid w:val="006313D7"/>
    <w:rsid w:val="00631D74"/>
    <w:rsid w:val="00632499"/>
    <w:rsid w:val="0063280A"/>
    <w:rsid w:val="00633121"/>
    <w:rsid w:val="00637817"/>
    <w:rsid w:val="006400BD"/>
    <w:rsid w:val="006401F4"/>
    <w:rsid w:val="006412BA"/>
    <w:rsid w:val="00647537"/>
    <w:rsid w:val="00654006"/>
    <w:rsid w:val="00660AD9"/>
    <w:rsid w:val="00663567"/>
    <w:rsid w:val="006646EE"/>
    <w:rsid w:val="006672C5"/>
    <w:rsid w:val="00672CA3"/>
    <w:rsid w:val="00672E09"/>
    <w:rsid w:val="006749C8"/>
    <w:rsid w:val="00680CD7"/>
    <w:rsid w:val="00680DAE"/>
    <w:rsid w:val="00681B86"/>
    <w:rsid w:val="0068250E"/>
    <w:rsid w:val="006825D3"/>
    <w:rsid w:val="00686D49"/>
    <w:rsid w:val="00693FD2"/>
    <w:rsid w:val="00697A9B"/>
    <w:rsid w:val="006A153C"/>
    <w:rsid w:val="006A163D"/>
    <w:rsid w:val="006A2EF6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67790"/>
    <w:rsid w:val="007722D5"/>
    <w:rsid w:val="00774B57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259"/>
    <w:rsid w:val="007E2888"/>
    <w:rsid w:val="007E32FF"/>
    <w:rsid w:val="007E3D77"/>
    <w:rsid w:val="007E4513"/>
    <w:rsid w:val="007E624C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470E6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5CE6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223A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2963"/>
    <w:rsid w:val="00944A53"/>
    <w:rsid w:val="00944DBA"/>
    <w:rsid w:val="00946740"/>
    <w:rsid w:val="00946BE9"/>
    <w:rsid w:val="00947EBC"/>
    <w:rsid w:val="00950F31"/>
    <w:rsid w:val="00952563"/>
    <w:rsid w:val="00954972"/>
    <w:rsid w:val="00954F25"/>
    <w:rsid w:val="0095676E"/>
    <w:rsid w:val="0096255C"/>
    <w:rsid w:val="009634A2"/>
    <w:rsid w:val="00967B0B"/>
    <w:rsid w:val="009739F2"/>
    <w:rsid w:val="00973BA9"/>
    <w:rsid w:val="0097471C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9416E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429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0C02"/>
    <w:rsid w:val="009F110A"/>
    <w:rsid w:val="009F1F69"/>
    <w:rsid w:val="009F4F18"/>
    <w:rsid w:val="009F5315"/>
    <w:rsid w:val="009F5597"/>
    <w:rsid w:val="009F5F93"/>
    <w:rsid w:val="009F63CF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344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46A00"/>
    <w:rsid w:val="00A52491"/>
    <w:rsid w:val="00A5254C"/>
    <w:rsid w:val="00A526D1"/>
    <w:rsid w:val="00A52B18"/>
    <w:rsid w:val="00A545CC"/>
    <w:rsid w:val="00A5596D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2BC8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4AB0"/>
    <w:rsid w:val="00B1550E"/>
    <w:rsid w:val="00B1628F"/>
    <w:rsid w:val="00B167DE"/>
    <w:rsid w:val="00B2045C"/>
    <w:rsid w:val="00B22B10"/>
    <w:rsid w:val="00B260F1"/>
    <w:rsid w:val="00B2740D"/>
    <w:rsid w:val="00B321E8"/>
    <w:rsid w:val="00B32A8B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41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0B3C"/>
    <w:rsid w:val="00B91F8E"/>
    <w:rsid w:val="00B92335"/>
    <w:rsid w:val="00B9315C"/>
    <w:rsid w:val="00B93373"/>
    <w:rsid w:val="00B94BD0"/>
    <w:rsid w:val="00B95C4E"/>
    <w:rsid w:val="00B95F71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7A5"/>
    <w:rsid w:val="00BC1A3C"/>
    <w:rsid w:val="00BC1D68"/>
    <w:rsid w:val="00BC22AB"/>
    <w:rsid w:val="00BC3CEA"/>
    <w:rsid w:val="00BC55D0"/>
    <w:rsid w:val="00BD0C6B"/>
    <w:rsid w:val="00BD1522"/>
    <w:rsid w:val="00BD4C99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B6300"/>
    <w:rsid w:val="00CC2BDA"/>
    <w:rsid w:val="00CD37BA"/>
    <w:rsid w:val="00CD3ED6"/>
    <w:rsid w:val="00CD3F22"/>
    <w:rsid w:val="00CD6AA9"/>
    <w:rsid w:val="00CE1BB1"/>
    <w:rsid w:val="00CE399E"/>
    <w:rsid w:val="00CE403E"/>
    <w:rsid w:val="00CE463A"/>
    <w:rsid w:val="00CE5501"/>
    <w:rsid w:val="00CE6E8B"/>
    <w:rsid w:val="00CE781E"/>
    <w:rsid w:val="00CF3211"/>
    <w:rsid w:val="00CF42A0"/>
    <w:rsid w:val="00CF6CE1"/>
    <w:rsid w:val="00CF6D09"/>
    <w:rsid w:val="00CF7471"/>
    <w:rsid w:val="00D0228A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0967"/>
    <w:rsid w:val="00D62A01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47D3"/>
    <w:rsid w:val="00D9562C"/>
    <w:rsid w:val="00DA0CF7"/>
    <w:rsid w:val="00DA0E24"/>
    <w:rsid w:val="00DA3EA5"/>
    <w:rsid w:val="00DA535E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31A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59A4"/>
    <w:rsid w:val="00DF6EB3"/>
    <w:rsid w:val="00DF70B0"/>
    <w:rsid w:val="00DF75A4"/>
    <w:rsid w:val="00DF77BF"/>
    <w:rsid w:val="00E0110A"/>
    <w:rsid w:val="00E037B2"/>
    <w:rsid w:val="00E04EFA"/>
    <w:rsid w:val="00E0585B"/>
    <w:rsid w:val="00E113C8"/>
    <w:rsid w:val="00E12B35"/>
    <w:rsid w:val="00E205B5"/>
    <w:rsid w:val="00E23300"/>
    <w:rsid w:val="00E24E07"/>
    <w:rsid w:val="00E255E4"/>
    <w:rsid w:val="00E265CF"/>
    <w:rsid w:val="00E268B2"/>
    <w:rsid w:val="00E26BB6"/>
    <w:rsid w:val="00E26C8D"/>
    <w:rsid w:val="00E27C9A"/>
    <w:rsid w:val="00E30B8C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417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6E50"/>
    <w:rsid w:val="00EA71D7"/>
    <w:rsid w:val="00EB0A9D"/>
    <w:rsid w:val="00EB745E"/>
    <w:rsid w:val="00EB7E00"/>
    <w:rsid w:val="00EC109D"/>
    <w:rsid w:val="00EC2C76"/>
    <w:rsid w:val="00EC345A"/>
    <w:rsid w:val="00EC4554"/>
    <w:rsid w:val="00EC4A9D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44DBE"/>
    <w:rsid w:val="00F4589A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0825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B7CE6"/>
    <w:rsid w:val="00FC030F"/>
    <w:rsid w:val="00FC12A4"/>
    <w:rsid w:val="00FC2E74"/>
    <w:rsid w:val="00FC43E2"/>
    <w:rsid w:val="00FC510D"/>
    <w:rsid w:val="00FD02DE"/>
    <w:rsid w:val="00FD28D4"/>
    <w:rsid w:val="00FD386B"/>
    <w:rsid w:val="00FD60E5"/>
    <w:rsid w:val="00FD6C00"/>
    <w:rsid w:val="00FE0D22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3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chart" Target="charts/chart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1423</TotalTime>
  <Pages>37</Pages>
  <Words>6869</Words>
  <Characters>47400</Characters>
  <Application>Microsoft Office Word</Application>
  <DocSecurity>0</DocSecurity>
  <Lines>395</Lines>
  <Paragraphs>108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Hoki Attila</cp:lastModifiedBy>
  <cp:revision>1251</cp:revision>
  <dcterms:created xsi:type="dcterms:W3CDTF">2022-04-28T10:09:00Z</dcterms:created>
  <dcterms:modified xsi:type="dcterms:W3CDTF">2024-11-25T18:49:00Z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